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646136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2FAF6D5A" w14:textId="0DA4038D" w:rsidR="00990EAC" w:rsidRPr="00646136" w:rsidRDefault="00CD53CD" w:rsidP="00CD53CD">
      <w:pPr>
        <w:ind w:firstLine="0"/>
        <w:jc w:val="center"/>
      </w:pPr>
      <w:r w:rsidRPr="00CD53CD">
        <w:rPr>
          <w:u w:val="single"/>
        </w:rPr>
        <w:t>CRM-систем</w:t>
      </w:r>
      <w:r>
        <w:rPr>
          <w:u w:val="single"/>
        </w:rPr>
        <w:t>ы</w:t>
      </w:r>
      <w:r w:rsidRPr="00CD53CD">
        <w:rPr>
          <w:u w:val="single"/>
        </w:rPr>
        <w:t xml:space="preserve"> с AI-ассистентом для поддержки продаж и аналитики</w:t>
      </w:r>
    </w:p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AF0DC14" w14:textId="6537C7E0" w:rsidR="00A00224" w:rsidRDefault="00A00224" w:rsidP="00303DC8"/>
    <w:p w14:paraId="5FFDF43C" w14:textId="77777777" w:rsidR="00BF69CF" w:rsidRDefault="00BF69CF" w:rsidP="00F113BF">
      <w:pPr>
        <w:ind w:firstLine="0"/>
        <w:jc w:val="center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6F9BC261" w14:textId="0B88170D" w:rsidR="00B524BF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54043" w:history="1">
            <w:r w:rsidR="00B524BF" w:rsidRPr="00674F86">
              <w:rPr>
                <w:rStyle w:val="a6"/>
              </w:rPr>
              <w:t>Введение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_Toc210254043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2</w:t>
            </w:r>
            <w:r w:rsidR="00B524BF">
              <w:rPr>
                <w:webHidden/>
              </w:rPr>
              <w:fldChar w:fldCharType="end"/>
            </w:r>
          </w:hyperlink>
        </w:p>
        <w:p w14:paraId="457CEADD" w14:textId="54817FBA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4" w:history="1">
            <w:r w:rsidRPr="00674F86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4B0237" w14:textId="3DD28B85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5" w:history="1">
            <w:r w:rsidRPr="00674F86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A0E155" w14:textId="00E7BA3F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6" w:history="1">
            <w:r w:rsidRPr="00674F86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F13C31" w14:textId="4A6DAEB8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7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9EF41F" w14:textId="343B47B4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8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083EAD" w14:textId="21030D0A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9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3593E99" w14:textId="6B566DFF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0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1C365EC" w14:textId="7A51F433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1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029EFC5" w14:textId="1A5775DB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2" w:history="1">
            <w:r w:rsidRPr="00674F86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E014A8" w14:textId="4769F88E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3" w:history="1">
            <w:r w:rsidRPr="00674F86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8564CC" w14:textId="5BC95262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4" w:history="1">
            <w:r w:rsidRPr="00674F86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F27FDEE" w14:textId="6D1DF00E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9" w:history="1">
            <w:r w:rsidRPr="00674F86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456B80" w14:textId="002179EB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0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E39F7C0" w14:textId="2EFA0480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1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0E24A1A" w14:textId="274568C6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2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441C0FA" w14:textId="738A7CC8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3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995287C" w14:textId="507A44C7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4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A3F0BF0" w14:textId="02644676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5" w:history="1">
            <w:r w:rsidRPr="00674F86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FB9EFCB" w14:textId="1CADB3E7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6" w:history="1">
            <w:r w:rsidRPr="00674F86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B313774" w14:textId="4F2B9440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7" w:history="1">
            <w:r w:rsidRPr="00674F86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A294EE2" w14:textId="0B94C135" w:rsidR="00B524BF" w:rsidRDefault="00B524BF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8" w:history="1">
            <w:r w:rsidRPr="00674F86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DC403C1" w14:textId="6C9F0537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9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3D0B9D0" w14:textId="7EF96461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0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9752AF7" w14:textId="756BBD24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1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EFE2DBB" w14:textId="6732FC86" w:rsidR="00B524BF" w:rsidRDefault="00B524BF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2" w:history="1">
            <w:r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82D3D46" w14:textId="0C7B8415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3" w:history="1">
            <w:r w:rsidRPr="00674F86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944DD7" w14:textId="429FC02E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4" w:history="1">
            <w:r w:rsidRPr="00674F86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67B1FC7" w14:textId="5FF4B5CA" w:rsidR="00B524BF" w:rsidRDefault="00B524BF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5" w:history="1">
            <w:r w:rsidRPr="00674F86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74F86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_Toc210254075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CF0F4E1" w14:textId="2C7ED3A3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0254043"/>
      <w:r>
        <w:lastRenderedPageBreak/>
        <w:t>Вв</w:t>
      </w:r>
      <w:r w:rsidR="005A4E60" w:rsidRPr="00F62DCD">
        <w:t>едение</w:t>
      </w:r>
      <w:bookmarkEnd w:id="0"/>
    </w:p>
    <w:p w14:paraId="1E34C8FD" w14:textId="6CC3C71D" w:rsidR="006E2AEB" w:rsidRDefault="006E2AEB" w:rsidP="006E2AEB">
      <w:r>
        <w:t xml:space="preserve">В данном документе представлено техническое задание на разработку </w:t>
      </w:r>
      <w:r w:rsidR="00C876FB">
        <w:t>программного обеспечения</w:t>
      </w:r>
      <w:r w:rsidR="00C26A01">
        <w:t xml:space="preserve"> для</w:t>
      </w:r>
      <w:r w:rsidR="00FC597E">
        <w:t xml:space="preserve"> </w:t>
      </w:r>
      <w:r w:rsidR="00C26A01" w:rsidRPr="00C26A01">
        <w:t>CRM-системы с AI-ассистентом для поддержки продаж и аналитики</w:t>
      </w:r>
      <w:r>
        <w:t>.</w:t>
      </w:r>
    </w:p>
    <w:p w14:paraId="6A0F51AC" w14:textId="77777777" w:rsidR="006E2AEB" w:rsidRDefault="006E2AEB" w:rsidP="006E2AEB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68BD236D" w14:textId="77777777" w:rsidR="006E2AEB" w:rsidRPr="00EE7972" w:rsidRDefault="006E2AEB" w:rsidP="006E2AEB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1" w:name="_Toc21025404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6EC8C419" w14:textId="0614F3A8" w:rsidR="00C26A01" w:rsidRDefault="00C26A01" w:rsidP="00C26A01">
      <w:r>
        <w:t xml:space="preserve">CRM (Customer </w:t>
      </w:r>
      <w:proofErr w:type="spellStart"/>
      <w:r>
        <w:t>Relationship</w:t>
      </w:r>
      <w:proofErr w:type="spellEnd"/>
      <w:r>
        <w:t xml:space="preserve"> Management) – система управления взаимоотношениями с клиентами, предназначенная для автоматизации процессов продаж, маркетинга и обслуживания клиентов.</w:t>
      </w:r>
    </w:p>
    <w:p w14:paraId="5BD1B55E" w14:textId="6CD41DB0" w:rsidR="00C26A01" w:rsidRDefault="00C26A01" w:rsidP="00C26A01">
      <w:r>
        <w:t>AI-ассистент (искусственный интеллект-ассистент) – программный модуль, использующий методы искусственного интеллекта и машинного обучения для анализа данных и предоставления рекомендаций пользователю.</w:t>
      </w:r>
    </w:p>
    <w:p w14:paraId="6AB4B4F3" w14:textId="2083E8D8" w:rsidR="00C26A01" w:rsidRDefault="00C26A01" w:rsidP="00C26A01">
      <w:r>
        <w:t>Продажа – процесс взаимодействия между компанией и клиентом, направленный на реализацию товара или услуги.</w:t>
      </w:r>
    </w:p>
    <w:p w14:paraId="49EB2C06" w14:textId="2B151000" w:rsidR="00C26A01" w:rsidRDefault="00C26A01" w:rsidP="00C26A01">
      <w:r>
        <w:t>Лид – потенциальный клиент, проявивший интерес к продукту или услуге компании.</w:t>
      </w:r>
    </w:p>
    <w:p w14:paraId="79F257DA" w14:textId="5D3BECA9" w:rsidR="00C26A01" w:rsidRDefault="00C26A01" w:rsidP="00C26A01">
      <w:r>
        <w:t>Сделка – зафиксированное взаимодействие между компанией и клиентом, которое может привести к продаже.</w:t>
      </w:r>
    </w:p>
    <w:p w14:paraId="5306FAB4" w14:textId="67840CD6" w:rsidR="00C26A01" w:rsidRDefault="00C26A01" w:rsidP="00C26A01">
      <w:r>
        <w:t>Отчет – документ, содержащий аналитическую информацию о деятельности компании, продажах и клиентах, формируемый системой автоматически или вручную.</w:t>
      </w:r>
    </w:p>
    <w:p w14:paraId="3E75BF69" w14:textId="3E21D38F" w:rsidR="00C26A01" w:rsidRDefault="00C26A01" w:rsidP="00C26A01">
      <w:r>
        <w:t>Аналитика продаж – процесс обработки и интерпретации данных о продажах с целью выявления тенденций и улучшения бизнес-показателей.</w:t>
      </w:r>
    </w:p>
    <w:p w14:paraId="28AAB571" w14:textId="2F9E98A4" w:rsidR="00C26A01" w:rsidRDefault="00C26A01" w:rsidP="00C26A01">
      <w:r>
        <w:t>Интерфейс пользователя – совокупность визуальных элементов, через которые пользователь взаимодействует с системой.</w:t>
      </w:r>
    </w:p>
    <w:p w14:paraId="5DE18976" w14:textId="3881EF75" w:rsidR="00C26A01" w:rsidRDefault="00C26A01" w:rsidP="00C26A01">
      <w:r>
        <w:t>База данных – организованное хранилище информации, используемое системой для сохранения данных о клиентах, сделках, продажах и аналитике.</w:t>
      </w:r>
    </w:p>
    <w:p w14:paraId="6DB43E65" w14:textId="6BCC248F" w:rsidR="00C26A01" w:rsidRDefault="00C26A01" w:rsidP="00C26A01">
      <w:r>
        <w:t>Интеграция – процесс соединения CRM-системы с другими программными продуктами (например, почтовыми сервисами, мессенджерами, платёжными системами) для обмена данными.</w:t>
      </w:r>
    </w:p>
    <w:p w14:paraId="17BB4B25" w14:textId="11A35F9D" w:rsidR="00C26A01" w:rsidRDefault="00C26A01" w:rsidP="00C26A01">
      <w:r>
        <w:t>Авторизация – процесс проверки подлинности пользователя при входе в систему.</w:t>
      </w:r>
    </w:p>
    <w:p w14:paraId="764EFB60" w14:textId="073E8F87" w:rsidR="00D04C5F" w:rsidRPr="00816EF1" w:rsidRDefault="00C26A01" w:rsidP="00C26A01">
      <w:r>
        <w:t>Роль пользователя – набор прав доступа, определяющих, какие действия может выполнять конкретный пользователь в системе.</w:t>
      </w:r>
    </w:p>
    <w:p w14:paraId="63A1A4BE" w14:textId="5A4A5D2A" w:rsidR="00A82498" w:rsidRDefault="00A82498" w:rsidP="00A82498">
      <w:pPr>
        <w:pStyle w:val="1"/>
      </w:pPr>
      <w:bookmarkStart w:id="4" w:name="_Toc210254045"/>
      <w:r>
        <w:lastRenderedPageBreak/>
        <w:t>Перечень сокращений</w:t>
      </w:r>
      <w:bookmarkEnd w:id="4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6C646117" w14:textId="77777777" w:rsidR="00C26A01" w:rsidRDefault="00C26A01" w:rsidP="00C26A01">
      <w:r>
        <w:t>ПО – программное обеспечение.</w:t>
      </w:r>
    </w:p>
    <w:p w14:paraId="61EDAF2E" w14:textId="77777777" w:rsidR="00C26A01" w:rsidRDefault="00C26A01" w:rsidP="00C26A01">
      <w:r>
        <w:t>ПК – персональный компьютер.</w:t>
      </w:r>
    </w:p>
    <w:p w14:paraId="7666736A" w14:textId="77777777" w:rsidR="00C26A01" w:rsidRDefault="00C26A01" w:rsidP="00C26A01">
      <w:r>
        <w:t>БД – база данных.</w:t>
      </w:r>
    </w:p>
    <w:p w14:paraId="3555B461" w14:textId="77777777" w:rsidR="00C26A01" w:rsidRDefault="00C26A01" w:rsidP="00C26A01">
      <w:r>
        <w:t>ФЗ – федеральный закон.</w:t>
      </w:r>
    </w:p>
    <w:p w14:paraId="33F5C2A8" w14:textId="77777777" w:rsidR="00C26A01" w:rsidRDefault="00C26A01" w:rsidP="00C26A01">
      <w:r>
        <w:t>ГОСТ – государственный стандарт.</w:t>
      </w:r>
    </w:p>
    <w:p w14:paraId="17793808" w14:textId="77777777" w:rsidR="00C26A01" w:rsidRDefault="00C26A01" w:rsidP="00C26A01">
      <w:r>
        <w:t>ТЗ – техническое задание.</w:t>
      </w:r>
    </w:p>
    <w:p w14:paraId="56B2E312" w14:textId="760F2831" w:rsidR="00AB34A4" w:rsidRDefault="00AB34A4" w:rsidP="00C26A01">
      <w:r>
        <w:t>ОС – операционная система.</w:t>
      </w:r>
    </w:p>
    <w:p w14:paraId="2067432E" w14:textId="77777777" w:rsidR="00C26A01" w:rsidRDefault="00C26A01" w:rsidP="00C26A01">
      <w:r>
        <w:t xml:space="preserve">CRM – Customer </w:t>
      </w:r>
      <w:proofErr w:type="spellStart"/>
      <w:r>
        <w:t>Relationship</w:t>
      </w:r>
      <w:proofErr w:type="spellEnd"/>
      <w:r>
        <w:t xml:space="preserve"> Management (система управления взаимоотношениями с клиентами).</w:t>
      </w:r>
    </w:p>
    <w:p w14:paraId="3488FEFF" w14:textId="77777777" w:rsidR="00C26A01" w:rsidRDefault="00C26A01" w:rsidP="00C26A01">
      <w:r>
        <w:t xml:space="preserve">AI – </w:t>
      </w:r>
      <w:proofErr w:type="spellStart"/>
      <w:r>
        <w:t>Artificial</w:t>
      </w:r>
      <w:proofErr w:type="spellEnd"/>
      <w:r>
        <w:t xml:space="preserve"> Intelligence (искусственный интеллект).</w:t>
      </w:r>
    </w:p>
    <w:p w14:paraId="06AB5AD3" w14:textId="77777777" w:rsidR="00C26A01" w:rsidRDefault="00C26A01" w:rsidP="00C26A01">
      <w:r>
        <w:t>UI – User Interface (пользовательский интерфейс).</w:t>
      </w:r>
    </w:p>
    <w:p w14:paraId="76C8107D" w14:textId="77777777" w:rsidR="00C26A01" w:rsidRPr="00C26A01" w:rsidRDefault="00C26A01" w:rsidP="00C26A01">
      <w:pPr>
        <w:rPr>
          <w:lang w:val="en-US"/>
        </w:rPr>
      </w:pPr>
      <w:r w:rsidRPr="00C26A01">
        <w:rPr>
          <w:lang w:val="en-US"/>
        </w:rPr>
        <w:t>API – Application Programming Interface (</w:t>
      </w:r>
      <w:r>
        <w:t>программный</w:t>
      </w:r>
      <w:r w:rsidRPr="00C26A01">
        <w:rPr>
          <w:lang w:val="en-US"/>
        </w:rPr>
        <w:t xml:space="preserve"> </w:t>
      </w:r>
      <w:r>
        <w:t>интерфейс</w:t>
      </w:r>
      <w:r w:rsidRPr="00C26A01">
        <w:rPr>
          <w:lang w:val="en-US"/>
        </w:rPr>
        <w:t xml:space="preserve"> </w:t>
      </w:r>
      <w:r>
        <w:t>приложения</w:t>
      </w:r>
      <w:r w:rsidRPr="00C26A01">
        <w:rPr>
          <w:lang w:val="en-US"/>
        </w:rPr>
        <w:t>).</w:t>
      </w:r>
    </w:p>
    <w:p w14:paraId="742D8252" w14:textId="77777777" w:rsidR="00C26A01" w:rsidRPr="00C26A01" w:rsidRDefault="00C26A01" w:rsidP="00C26A01">
      <w:pPr>
        <w:rPr>
          <w:lang w:val="en-US"/>
        </w:rPr>
      </w:pPr>
      <w:r w:rsidRPr="00C26A01">
        <w:rPr>
          <w:lang w:val="en-US"/>
        </w:rPr>
        <w:t>JSON – JavaScript Object Notation (</w:t>
      </w:r>
      <w:r>
        <w:t>формат</w:t>
      </w:r>
      <w:r w:rsidRPr="00C26A01">
        <w:rPr>
          <w:lang w:val="en-US"/>
        </w:rPr>
        <w:t xml:space="preserve"> </w:t>
      </w:r>
      <w:r>
        <w:t>обмена</w:t>
      </w:r>
      <w:r w:rsidRPr="00C26A01">
        <w:rPr>
          <w:lang w:val="en-US"/>
        </w:rPr>
        <w:t xml:space="preserve"> </w:t>
      </w:r>
      <w:r>
        <w:t>данными</w:t>
      </w:r>
      <w:r w:rsidRPr="00C26A01">
        <w:rPr>
          <w:lang w:val="en-US"/>
        </w:rPr>
        <w:t>).</w:t>
      </w:r>
    </w:p>
    <w:p w14:paraId="0B6A83FB" w14:textId="73DD0E48" w:rsidR="0002720A" w:rsidRPr="00C26A01" w:rsidRDefault="00C26A01" w:rsidP="00C26A01">
      <w:pPr>
        <w:rPr>
          <w:lang w:val="en-US"/>
        </w:rPr>
      </w:pPr>
      <w:r w:rsidRPr="00C26A01">
        <w:rPr>
          <w:lang w:val="en-US"/>
        </w:rPr>
        <w:t xml:space="preserve">HTTP – </w:t>
      </w:r>
      <w:proofErr w:type="spellStart"/>
      <w:r w:rsidRPr="00C26A01">
        <w:rPr>
          <w:lang w:val="en-US"/>
        </w:rPr>
        <w:t>HyperText</w:t>
      </w:r>
      <w:proofErr w:type="spellEnd"/>
      <w:r w:rsidRPr="00C26A01">
        <w:rPr>
          <w:lang w:val="en-US"/>
        </w:rPr>
        <w:t xml:space="preserve"> Transfer Protocol (</w:t>
      </w:r>
      <w:r>
        <w:t>протокол</w:t>
      </w:r>
      <w:r w:rsidRPr="00C26A01">
        <w:rPr>
          <w:lang w:val="en-US"/>
        </w:rPr>
        <w:t xml:space="preserve"> </w:t>
      </w:r>
      <w:r>
        <w:t>передачи</w:t>
      </w:r>
      <w:r w:rsidRPr="00C26A01">
        <w:rPr>
          <w:lang w:val="en-US"/>
        </w:rPr>
        <w:t xml:space="preserve"> </w:t>
      </w:r>
      <w:r>
        <w:t>гипертекст</w:t>
      </w:r>
      <w:r w:rsidRPr="00C26A01">
        <w:rPr>
          <w:lang w:val="en-US"/>
        </w:rPr>
        <w:t>).</w:t>
      </w:r>
    </w:p>
    <w:p w14:paraId="627A190B" w14:textId="77777777" w:rsidR="0002720A" w:rsidRPr="00C26A01" w:rsidRDefault="0002720A" w:rsidP="0002720A">
      <w:pPr>
        <w:rPr>
          <w:lang w:val="en-US"/>
        </w:rPr>
      </w:pPr>
    </w:p>
    <w:p w14:paraId="7442225D" w14:textId="77777777" w:rsidR="0002720A" w:rsidRPr="00C26A01" w:rsidRDefault="0002720A" w:rsidP="0002720A">
      <w:pPr>
        <w:rPr>
          <w:lang w:val="en-US"/>
        </w:rPr>
      </w:pPr>
    </w:p>
    <w:p w14:paraId="38600864" w14:textId="7D888C5C" w:rsidR="00592879" w:rsidRDefault="00592879" w:rsidP="00592879">
      <w:pPr>
        <w:pStyle w:val="1"/>
      </w:pPr>
      <w:bookmarkStart w:id="5" w:name="_Toc210254046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10254047"/>
      <w:r>
        <w:t>Наименование разработки</w:t>
      </w:r>
      <w:bookmarkEnd w:id="6"/>
    </w:p>
    <w:p w14:paraId="4B08A2C5" w14:textId="06369F8D" w:rsidR="00AA648E" w:rsidRPr="00AA648E" w:rsidRDefault="00AA648E" w:rsidP="00AA648E">
      <w:r>
        <w:t>Наименование данной разработки –</w:t>
      </w:r>
      <w:r w:rsidR="00F96726">
        <w:t xml:space="preserve"> </w:t>
      </w:r>
      <w:r w:rsidR="005377FA">
        <w:t>программное обеспечение</w:t>
      </w:r>
      <w:r w:rsidR="00F96726">
        <w:t xml:space="preserve"> для </w:t>
      </w:r>
      <w:r w:rsidR="00C26A01" w:rsidRPr="00C26A01">
        <w:t>CRM-системы с AI-ассистентом для поддержки продаж и аналитики</w:t>
      </w:r>
      <w:r w:rsidR="00C26A01">
        <w:t>.</w:t>
      </w:r>
    </w:p>
    <w:p w14:paraId="4D0F4268" w14:textId="1ED491D0" w:rsidR="00A52CF3" w:rsidRDefault="00A52CF3" w:rsidP="00A52CF3">
      <w:pPr>
        <w:pStyle w:val="2"/>
      </w:pPr>
      <w:bookmarkStart w:id="7" w:name="_Toc210254048"/>
      <w:r>
        <w:t>Цель и задачи</w:t>
      </w:r>
      <w:bookmarkEnd w:id="7"/>
    </w:p>
    <w:p w14:paraId="61F836EC" w14:textId="77777777" w:rsidR="00C26A01" w:rsidRPr="00C26A01" w:rsidRDefault="00C26A01" w:rsidP="00C26A01">
      <w:bookmarkStart w:id="8" w:name="_Toc210254049"/>
      <w:r w:rsidRPr="00C26A01">
        <w:t>Целью разработки является создание программного средства — CRM-системы с AI-ассистентом, предназначенной для автоматизации процессов учёта клиентов, анализа продаж и формирования рекомендаций для повышения эффективности бизнес-деятельности.</w:t>
      </w:r>
    </w:p>
    <w:p w14:paraId="1C123D3D" w14:textId="6218D898" w:rsidR="00C26A01" w:rsidRPr="00C26A01" w:rsidRDefault="00C26A01" w:rsidP="00C26A01">
      <w:r w:rsidRPr="00C26A01">
        <w:t>Результатом внедрения системы станет снижение временных затрат пользователей на обработку данных о продажах, повышение точности аналитики и обеспечение интеллектуальной поддержки в принятии управленческих решений.</w:t>
      </w:r>
      <w:r>
        <w:t xml:space="preserve"> </w:t>
      </w:r>
      <w:r w:rsidRPr="00C26A01">
        <w:t>Для достижения цели необходимо:</w:t>
      </w:r>
    </w:p>
    <w:p w14:paraId="02C401EA" w14:textId="77777777" w:rsidR="00C26A01" w:rsidRPr="00C26A01" w:rsidRDefault="00C26A01" w:rsidP="00C26A01">
      <w:pPr>
        <w:pStyle w:val="a0"/>
        <w:ind w:left="0" w:firstLine="851"/>
      </w:pPr>
      <w:r w:rsidRPr="00C26A01">
        <w:t>обеспечить возможность регистрации и авторизации пользователей с персональными API-ключами для интеграции внешних приложений;</w:t>
      </w:r>
    </w:p>
    <w:p w14:paraId="348A1CB0" w14:textId="77777777" w:rsidR="00C26A01" w:rsidRPr="00C26A01" w:rsidRDefault="00C26A01" w:rsidP="00C26A01">
      <w:pPr>
        <w:pStyle w:val="a0"/>
        <w:ind w:left="0" w:firstLine="851"/>
      </w:pPr>
      <w:r w:rsidRPr="00C26A01">
        <w:t>реализовать механизм приёма и хранения данных о клиентах и покупках от подключённых приложений;</w:t>
      </w:r>
    </w:p>
    <w:p w14:paraId="317B6C00" w14:textId="77777777" w:rsidR="00C26A01" w:rsidRPr="00C26A01" w:rsidRDefault="00C26A01" w:rsidP="00C26A01">
      <w:pPr>
        <w:pStyle w:val="a0"/>
        <w:ind w:left="0" w:firstLine="851"/>
      </w:pPr>
      <w:r w:rsidRPr="00C26A01">
        <w:t>создать модуль AI-аналитики для обработки данных о продажах и выявления тенденций;</w:t>
      </w:r>
    </w:p>
    <w:p w14:paraId="66EB013B" w14:textId="77777777" w:rsidR="00C26A01" w:rsidRPr="00C26A01" w:rsidRDefault="00C26A01" w:rsidP="00C26A01">
      <w:pPr>
        <w:pStyle w:val="a0"/>
        <w:ind w:left="0" w:firstLine="851"/>
      </w:pPr>
      <w:r w:rsidRPr="00C26A01">
        <w:t>реализовать генерацию отчётов и визуализацию аналитических данных в интерфейсе CRM;</w:t>
      </w:r>
    </w:p>
    <w:p w14:paraId="609B2E57" w14:textId="77777777" w:rsidR="00C26A01" w:rsidRPr="00C26A01" w:rsidRDefault="00C26A01" w:rsidP="00C26A01">
      <w:pPr>
        <w:pStyle w:val="a0"/>
        <w:ind w:left="0" w:firstLine="851"/>
      </w:pPr>
      <w:r w:rsidRPr="00C26A01">
        <w:t>разработать модуль рекомендаций на основе истории покупок и поведения клиентов;</w:t>
      </w:r>
    </w:p>
    <w:p w14:paraId="3C4DADC0" w14:textId="77777777" w:rsidR="00C26A01" w:rsidRPr="00C26A01" w:rsidRDefault="00C26A01" w:rsidP="00C26A01">
      <w:pPr>
        <w:pStyle w:val="a0"/>
        <w:ind w:left="0" w:firstLine="851"/>
      </w:pPr>
      <w:r w:rsidRPr="00C26A01">
        <w:t>предусмотреть возможность интеграции с внешними системами и API;</w:t>
      </w:r>
    </w:p>
    <w:p w14:paraId="79CD79A5" w14:textId="34ED5E09" w:rsidR="00074182" w:rsidRPr="00074182" w:rsidRDefault="00C26A01" w:rsidP="00C26A01">
      <w:pPr>
        <w:pStyle w:val="a0"/>
        <w:ind w:left="0" w:firstLine="851"/>
      </w:pPr>
      <w:r w:rsidRPr="00C26A01">
        <w:t>обеспечить защиту пользовательских данных и контроль доступа в соответствии с современными стандартами безопасности.</w:t>
      </w:r>
    </w:p>
    <w:p w14:paraId="52EDEC11" w14:textId="5FFFE058" w:rsidR="00A52CF3" w:rsidRDefault="00847368" w:rsidP="00847368">
      <w:pPr>
        <w:pStyle w:val="2"/>
      </w:pPr>
      <w:r>
        <w:t>Сведения об участниках разработки</w:t>
      </w:r>
      <w:bookmarkEnd w:id="8"/>
    </w:p>
    <w:p w14:paraId="480FCE64" w14:textId="5188B6D6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>
        <w:t xml:space="preserve">03-52-00 </w:t>
      </w:r>
      <w:r w:rsidR="00C26A01">
        <w:t>Кононов Степан Андреевич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C26A01">
      <w:pPr>
        <w:pStyle w:val="a0"/>
        <w:ind w:left="0" w:firstLine="851"/>
      </w:pPr>
      <w:r>
        <w:t>Долженкова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9" w:name="_Toc210254050"/>
      <w:r>
        <w:lastRenderedPageBreak/>
        <w:t>Сроки разработки</w:t>
      </w:r>
      <w:bookmarkEnd w:id="9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03C8EBB8" w:rsidR="00AA648E" w:rsidRPr="00AA648E" w:rsidRDefault="00AA648E" w:rsidP="005F4B5D">
      <w:r w:rsidRPr="009D1951">
        <w:t xml:space="preserve">Конец разработки – </w:t>
      </w:r>
      <w:r w:rsidR="00AA2647" w:rsidRPr="009D1951">
        <w:t>ХХ</w:t>
      </w:r>
      <w:r w:rsidRPr="009D1951">
        <w:t>.</w:t>
      </w:r>
      <w:r w:rsidR="00AA2647" w:rsidRPr="009D1951">
        <w:t>11</w:t>
      </w:r>
      <w:r w:rsidRPr="009D1951">
        <w:t>.202</w:t>
      </w:r>
      <w:r w:rsidR="006B6D22" w:rsidRPr="009D1951">
        <w:t>5</w:t>
      </w:r>
      <w:r w:rsidRPr="009D1951">
        <w:t>.</w:t>
      </w:r>
    </w:p>
    <w:p w14:paraId="65EBEE70" w14:textId="7A329168" w:rsidR="00847368" w:rsidRDefault="00847368" w:rsidP="00847368">
      <w:pPr>
        <w:pStyle w:val="2"/>
      </w:pPr>
      <w:bookmarkStart w:id="10" w:name="_Toc210254051"/>
      <w:r>
        <w:t>Назначение разработки</w:t>
      </w:r>
      <w:bookmarkEnd w:id="10"/>
    </w:p>
    <w:p w14:paraId="20091166" w14:textId="27A9DDF7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разрабатываемой системы. </w:t>
      </w:r>
    </w:p>
    <w:p w14:paraId="010130B5" w14:textId="26C0B382" w:rsidR="00A00224" w:rsidRDefault="00A00224" w:rsidP="000E06F3">
      <w:pPr>
        <w:pStyle w:val="3"/>
      </w:pPr>
      <w:bookmarkStart w:id="11" w:name="_Toc210254052"/>
      <w:r>
        <w:t>Функциональное назначение</w:t>
      </w:r>
      <w:bookmarkEnd w:id="11"/>
    </w:p>
    <w:p w14:paraId="6A1E4A62" w14:textId="77777777" w:rsidR="00C93964" w:rsidRDefault="00C93964" w:rsidP="00583827">
      <w:r w:rsidRPr="00C93964">
        <w:t>Функциональное назначение программного обеспечения заключается в автоматизации процессов управления клиентской базой, анализа данных о продажах и формировании интеллектуальных рекомендаций.</w:t>
      </w:r>
    </w:p>
    <w:p w14:paraId="13146809" w14:textId="6D3D55CC" w:rsidR="00583827" w:rsidRDefault="00C93964" w:rsidP="00C93964">
      <w:r w:rsidRPr="00C93964">
        <w:t>Система обеспечивает сбор, хранение и обработку информации о клиентах и покупках, проведение аналитики продаж с использованием AI-ассистента, построение отчётов и выявление тенденций.</w:t>
      </w:r>
      <w:r>
        <w:t xml:space="preserve"> </w:t>
      </w:r>
      <w:r w:rsidRPr="00C93964">
        <w:t>Кроме того, программное средство предоставляет возможности интеграции с внешними приложениями через API и визуализации результатов аналитики в пользовательском интерфейсе.</w:t>
      </w:r>
    </w:p>
    <w:p w14:paraId="71F9BF52" w14:textId="7BA2F3B5" w:rsidR="00A00224" w:rsidRDefault="00A00224" w:rsidP="000E06F3">
      <w:pPr>
        <w:pStyle w:val="3"/>
      </w:pPr>
      <w:bookmarkStart w:id="12" w:name="_Toc210254053"/>
      <w:r>
        <w:t>Эксплуатационное назначение</w:t>
      </w:r>
      <w:bookmarkEnd w:id="12"/>
    </w:p>
    <w:p w14:paraId="7BD7783F" w14:textId="77777777" w:rsidR="00C93964" w:rsidRDefault="00C93964" w:rsidP="00360C9D">
      <w:r w:rsidRPr="00C93964">
        <w:t>Система может быть использована сотрудниками отделов продаж, маркетинга и аналитики для учёта клиентов, анализа эффективности продаж и оптимизации бизнес-процессов.</w:t>
      </w:r>
      <w:r w:rsidRPr="00C93964">
        <w:br/>
        <w:t>CRM-система с AI-ассистентом предназначена для предприятий малого и среднего бизнеса, а также разработчиков цифровых продуктов, которым требуется инструмент для анализа пользовательской активности и поддержки решений по повышению продаж.</w:t>
      </w:r>
    </w:p>
    <w:p w14:paraId="1C334EFE" w14:textId="6E102139" w:rsidR="007B14BE" w:rsidRPr="007B14BE" w:rsidRDefault="00C93964" w:rsidP="00360C9D">
      <w:pPr>
        <w:rPr>
          <w:sz w:val="22"/>
        </w:rPr>
      </w:pPr>
      <w:r w:rsidRPr="00C93964">
        <w:t>Программное обеспечение может применяться как в автономном режиме, так и в составе корпоративной IT-инфраструктуры с подключением внешних сервисов и приложений.</w:t>
      </w:r>
    </w:p>
    <w:p w14:paraId="41CED6DE" w14:textId="4C5608A7" w:rsidR="00592879" w:rsidRPr="00116230" w:rsidRDefault="00E61B22" w:rsidP="00E61B22">
      <w:pPr>
        <w:pStyle w:val="1"/>
      </w:pPr>
      <w:bookmarkStart w:id="13" w:name="_Toc210254054"/>
      <w:r w:rsidRPr="00116230">
        <w:lastRenderedPageBreak/>
        <w:t>О</w:t>
      </w:r>
      <w:r w:rsidR="00FC6AE0" w:rsidRPr="00116230">
        <w:t>писание</w:t>
      </w:r>
      <w:r w:rsidRPr="00116230">
        <w:t xml:space="preserve"> предметной области</w:t>
      </w:r>
      <w:bookmarkEnd w:id="13"/>
    </w:p>
    <w:p w14:paraId="00825CDE" w14:textId="77777777" w:rsidR="00C93964" w:rsidRDefault="00C93964" w:rsidP="00D25161">
      <w:bookmarkStart w:id="14" w:name="_Toc179386190"/>
      <w:r w:rsidRPr="00C93964">
        <w:t>Современные компании, работающие в сфере продаж и обслуживания клиентов, ежедневно сталкиваются с необходимостью обработки больших объёмов данных о клиентах, заказах и транзакциях. Эффективное управление этой информацией играет ключевую роль в повышении прибыльности, удержании клиентов и построении долгосрочных деловых отношений.</w:t>
      </w:r>
    </w:p>
    <w:p w14:paraId="1AACC2F4" w14:textId="77777777" w:rsidR="00C93964" w:rsidRDefault="00C93964" w:rsidP="00312125">
      <w:r w:rsidRPr="00C93964">
        <w:t>Традиционные методы учёта и анализа данных, такие как использование электронных таблиц или ручное ведение клиентской базы, требуют значительных временных затрат и подвержены человеческим ошибкам. При увеличении числа клиентов и объёма продаж такие подходы становятся неэффективными и приводят к потере данных, снижению точности прогнозов и ухудшению качества обслуживания.</w:t>
      </w:r>
    </w:p>
    <w:p w14:paraId="6BDAFFE2" w14:textId="1E616CB5" w:rsidR="00C93964" w:rsidRDefault="00C93964" w:rsidP="00D25161">
      <w:r w:rsidRPr="00C93964">
        <w:t>В последние годы широкое распространение получили CRM-системы</w:t>
      </w:r>
      <w:r>
        <w:t xml:space="preserve">, </w:t>
      </w:r>
      <w:r w:rsidRPr="00C93964">
        <w:t>которые позволяют централизовать данные о клиентах, автоматизировать процессы продаж и анализировать ключевые показатели. Однако стандартные CRM-продукты не всегда обеспечивают интеллектуальную обработку данных и требуют участия аналитиков для выявления закономерностей и формирования отчётов.</w:t>
      </w:r>
    </w:p>
    <w:p w14:paraId="4719A212" w14:textId="767EFA99" w:rsidR="00C93964" w:rsidRDefault="00C93964" w:rsidP="00D25161">
      <w:r w:rsidRPr="00C93964">
        <w:t>С развитием технологий искусственного интеллекта и машинного обучения появилась возможность существенно повысить эффективность CRM-систем за счёт автоматизации аналитических процессов. AI-ассистенты способны самостоятельно анализировать историю продаж, выявлять тенденции, прогнозировать будущие результаты и предоставлять рекомендации для повышения эффективности работы отдела продаж.</w:t>
      </w:r>
    </w:p>
    <w:p w14:paraId="45459819" w14:textId="1F9408E7" w:rsidR="00C93964" w:rsidRDefault="00C93964" w:rsidP="00D25161">
      <w:r>
        <w:t xml:space="preserve">Разрабатываемый продукт </w:t>
      </w:r>
      <w:r w:rsidRPr="00C93964">
        <w:t>в рамках данного проекта, представляет собой CRM-систему с интегрированным AI-ассистентом, предназначенную для автоматизации учёта клиентов, анализа данных о продажах и формирования аналитических отчётов.</w:t>
      </w:r>
      <w:r>
        <w:t xml:space="preserve"> </w:t>
      </w:r>
    </w:p>
    <w:p w14:paraId="10745259" w14:textId="2EE10E35" w:rsidR="00C93964" w:rsidRDefault="00C93964" w:rsidP="00D25161">
      <w:r w:rsidRPr="00C93964">
        <w:t>Реализация системы направлена на достижение следующих целей</w:t>
      </w:r>
      <w:r>
        <w:t>:</w:t>
      </w:r>
    </w:p>
    <w:p w14:paraId="4FFFCEB7" w14:textId="509C86BA" w:rsidR="00C93964" w:rsidRPr="00C93964" w:rsidRDefault="00C93964" w:rsidP="00C93964">
      <w:pPr>
        <w:pStyle w:val="a0"/>
        <w:ind w:left="0" w:firstLine="851"/>
      </w:pPr>
      <w:r w:rsidRPr="00C93964">
        <w:t>повышение эффективности учёта и анализа клиентской базы;</w:t>
      </w:r>
    </w:p>
    <w:p w14:paraId="23AA1A26" w14:textId="1CCDE75E" w:rsidR="00C93964" w:rsidRPr="00C93964" w:rsidRDefault="00C93964" w:rsidP="00C93964">
      <w:pPr>
        <w:pStyle w:val="a0"/>
        <w:ind w:left="0" w:firstLine="851"/>
      </w:pPr>
      <w:r w:rsidRPr="00C93964">
        <w:t>автоматизация процессов сбора и обработки данных о продажах;</w:t>
      </w:r>
    </w:p>
    <w:p w14:paraId="4FB9EB36" w14:textId="7F1995B2" w:rsidR="00C93964" w:rsidRPr="00C93964" w:rsidRDefault="00C93964" w:rsidP="00C93964">
      <w:pPr>
        <w:pStyle w:val="a0"/>
        <w:ind w:left="0" w:firstLine="851"/>
      </w:pPr>
      <w:r w:rsidRPr="00C93964">
        <w:t>выявление закономерностей и прогнозирование тенденций с использованием AI-модулей;</w:t>
      </w:r>
    </w:p>
    <w:p w14:paraId="2A81546E" w14:textId="30E55ED3" w:rsidR="00C93964" w:rsidRPr="00C93964" w:rsidRDefault="00C93964" w:rsidP="00C93964">
      <w:pPr>
        <w:pStyle w:val="a0"/>
        <w:ind w:left="0" w:firstLine="851"/>
      </w:pPr>
      <w:r w:rsidRPr="00C93964">
        <w:t>формирование рекомендаций по повышению эффективности продаж и взаимодействия с клиентами;</w:t>
      </w:r>
    </w:p>
    <w:p w14:paraId="3E90C352" w14:textId="6738C2AC" w:rsidR="00C93964" w:rsidRPr="00C93964" w:rsidRDefault="00C93964" w:rsidP="00C93964">
      <w:pPr>
        <w:pStyle w:val="a0"/>
        <w:ind w:left="0" w:firstLine="851"/>
      </w:pPr>
      <w:r w:rsidRPr="00C93964">
        <w:t>сокращение трудоёмкости рутинных аналитических задач и повышение точности принимаемых решений.</w:t>
      </w:r>
    </w:p>
    <w:p w14:paraId="6E79D685" w14:textId="77777777" w:rsidR="00C93964" w:rsidRDefault="00C93964" w:rsidP="00D25161"/>
    <w:p w14:paraId="7072E4C9" w14:textId="77777777" w:rsidR="00DA06ED" w:rsidRPr="00116230" w:rsidRDefault="00DA06ED" w:rsidP="000921A4">
      <w:pPr>
        <w:pStyle w:val="2"/>
        <w:numPr>
          <w:ilvl w:val="0"/>
          <w:numId w:val="0"/>
        </w:numPr>
        <w:ind w:left="851"/>
      </w:pPr>
      <w:bookmarkStart w:id="15" w:name="_Toc181198609"/>
      <w:bookmarkStart w:id="16" w:name="_Toc210254055"/>
      <w:r w:rsidRPr="00116230">
        <w:lastRenderedPageBreak/>
        <w:t>Обзор аналогов</w:t>
      </w:r>
      <w:bookmarkEnd w:id="14"/>
      <w:bookmarkEnd w:id="15"/>
      <w:bookmarkEnd w:id="16"/>
    </w:p>
    <w:p w14:paraId="3E6FF925" w14:textId="4FF176A2" w:rsidR="00C93964" w:rsidRPr="00116230" w:rsidRDefault="00C93964" w:rsidP="00C93964">
      <w:bookmarkStart w:id="17" w:name="_Toc210254056"/>
      <w:r w:rsidRPr="00C93964">
        <w:t>На рынке представлены следующие аналоги разрабатываемого проекта.</w:t>
      </w:r>
    </w:p>
    <w:p w14:paraId="4EC07153" w14:textId="3BCA8F98" w:rsidR="00743817" w:rsidRPr="0002254C" w:rsidRDefault="00743817" w:rsidP="00743817">
      <w:pPr>
        <w:pStyle w:val="2"/>
        <w:numPr>
          <w:ilvl w:val="0"/>
          <w:numId w:val="0"/>
        </w:numPr>
        <w:ind w:left="851"/>
      </w:pPr>
      <w:r w:rsidRPr="0002254C">
        <w:t>Аналог №1 – «</w:t>
      </w:r>
      <w:proofErr w:type="spellStart"/>
      <w:r w:rsidR="00C93964" w:rsidRPr="00C93964">
        <w:t>SuiteCRM</w:t>
      </w:r>
      <w:proofErr w:type="spellEnd"/>
      <w:r w:rsidRPr="0002254C">
        <w:t>»</w:t>
      </w:r>
      <w:bookmarkEnd w:id="17"/>
    </w:p>
    <w:p w14:paraId="066327FC" w14:textId="77777777" w:rsidR="00C93964" w:rsidRDefault="00C93964" w:rsidP="008470E0">
      <w:proofErr w:type="spellStart"/>
      <w:r w:rsidRPr="00C93964">
        <w:t>SuiteCRM</w:t>
      </w:r>
      <w:proofErr w:type="spellEnd"/>
      <w:r w:rsidRPr="00C93964">
        <w:t xml:space="preserve"> – это открытое (</w:t>
      </w:r>
      <w:proofErr w:type="spellStart"/>
      <w:r w:rsidRPr="00C93964">
        <w:t>open-source</w:t>
      </w:r>
      <w:proofErr w:type="spellEnd"/>
      <w:r w:rsidRPr="00C93964">
        <w:t>) CRM-решение, которое гибко настраивается под нужды предприятия. Поддерживает базовые функции CRM: управление контактами, сделками, задачами, отчёты. Благодаря открытой архитектуре можно интегрировать собственные модули или кастомные доработки.</w:t>
      </w:r>
    </w:p>
    <w:p w14:paraId="6B6DA390" w14:textId="64F782D6" w:rsidR="00743817" w:rsidRPr="0002254C" w:rsidRDefault="00743817" w:rsidP="008470E0">
      <w:r w:rsidRPr="0002254C">
        <w:t>Интерфейс программы представлен на рисунке 4.1.</w:t>
      </w:r>
    </w:p>
    <w:p w14:paraId="6D07B278" w14:textId="04D20BCC" w:rsidR="008470E0" w:rsidRDefault="00C93964" w:rsidP="008470E0">
      <w:pPr>
        <w:pStyle w:val="a9"/>
        <w:spacing w:line="360" w:lineRule="auto"/>
      </w:pPr>
      <w:r>
        <w:rPr>
          <w:noProof/>
        </w:rPr>
        <w:drawing>
          <wp:inline distT="0" distB="0" distL="0" distR="0" wp14:anchorId="091B3AA0" wp14:editId="74A4B15D">
            <wp:extent cx="5940425" cy="2991485"/>
            <wp:effectExtent l="0" t="0" r="3175" b="0"/>
            <wp:docPr id="2006077683" name="Рисунок 3" descr="New User Interface in Suite8 - Suite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New User Interface in Suite8 - SuiteCR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CB5D" w14:textId="71B199AA" w:rsidR="00743817" w:rsidRPr="0002254C" w:rsidRDefault="00743817" w:rsidP="008470E0">
      <w:pPr>
        <w:pStyle w:val="a9"/>
      </w:pPr>
      <w:r w:rsidRPr="0002254C">
        <w:t>Рисунок 4.1 – Интерфейс программы «</w:t>
      </w:r>
      <w:proofErr w:type="spellStart"/>
      <w:r w:rsidR="00C93964" w:rsidRPr="00C93964">
        <w:t>SuiteCRM</w:t>
      </w:r>
      <w:proofErr w:type="spellEnd"/>
      <w:r w:rsidRPr="0002254C">
        <w:t>»</w:t>
      </w:r>
    </w:p>
    <w:p w14:paraId="000E98F6" w14:textId="77777777" w:rsidR="00743817" w:rsidRPr="0002254C" w:rsidRDefault="00743817" w:rsidP="008470E0">
      <w:r w:rsidRPr="0002254C">
        <w:t>Преимущества:</w:t>
      </w:r>
    </w:p>
    <w:p w14:paraId="65398423" w14:textId="77777777" w:rsidR="00C93964" w:rsidRPr="00C93964" w:rsidRDefault="00C93964" w:rsidP="00C93964">
      <w:pPr>
        <w:pStyle w:val="a0"/>
        <w:ind w:left="0" w:firstLine="851"/>
      </w:pPr>
      <w:r w:rsidRPr="00C93964">
        <w:t>открытая архитектура и возможность полной кастомизации под нужды предприятия;</w:t>
      </w:r>
    </w:p>
    <w:p w14:paraId="6A8F1F49" w14:textId="77777777" w:rsidR="00C93964" w:rsidRPr="00C93964" w:rsidRDefault="00C93964" w:rsidP="00C93964">
      <w:pPr>
        <w:pStyle w:val="a0"/>
        <w:ind w:left="0" w:firstLine="851"/>
      </w:pPr>
      <w:r w:rsidRPr="00C93964">
        <w:t>поддержка базовых функций CRM: контакты, сделки, задачи, отчёты;</w:t>
      </w:r>
    </w:p>
    <w:p w14:paraId="0FB014EE" w14:textId="77777777" w:rsidR="00C93964" w:rsidRPr="00C93964" w:rsidRDefault="00C93964" w:rsidP="00C93964">
      <w:pPr>
        <w:pStyle w:val="a0"/>
        <w:ind w:left="0" w:firstLine="851"/>
      </w:pPr>
      <w:r w:rsidRPr="00C93964">
        <w:t>возможность интеграции самостоятельных модулей и кастомных доработок.</w:t>
      </w:r>
    </w:p>
    <w:p w14:paraId="102CC83B" w14:textId="77777777" w:rsidR="00743817" w:rsidRPr="0002254C" w:rsidRDefault="00743817" w:rsidP="008470E0">
      <w:r w:rsidRPr="0002254C">
        <w:t>Недостатки:</w:t>
      </w:r>
    </w:p>
    <w:p w14:paraId="0E0531CA" w14:textId="77777777" w:rsidR="00C93964" w:rsidRPr="00C93964" w:rsidRDefault="00C93964" w:rsidP="00C93964">
      <w:pPr>
        <w:pStyle w:val="a0"/>
        <w:ind w:left="0" w:firstLine="851"/>
      </w:pPr>
      <w:bookmarkStart w:id="18" w:name="_Toc210254057"/>
      <w:r w:rsidRPr="00C93964">
        <w:t>отсутствие встроенного интеллектуального помощника и автоматического анализа поведения клиентов;</w:t>
      </w:r>
    </w:p>
    <w:p w14:paraId="7853BB5E" w14:textId="77777777" w:rsidR="00C93964" w:rsidRPr="00C93964" w:rsidRDefault="00C93964" w:rsidP="00C93964">
      <w:pPr>
        <w:pStyle w:val="a0"/>
        <w:ind w:left="0" w:firstLine="851"/>
      </w:pPr>
      <w:r w:rsidRPr="00C93964">
        <w:t xml:space="preserve">больше ручной работы по сегментации, обзору </w:t>
      </w:r>
      <w:proofErr w:type="spellStart"/>
      <w:r w:rsidRPr="00C93964">
        <w:t>лидов</w:t>
      </w:r>
      <w:proofErr w:type="spellEnd"/>
      <w:r w:rsidRPr="00C93964">
        <w:t xml:space="preserve"> и постановке задач;</w:t>
      </w:r>
    </w:p>
    <w:p w14:paraId="3F47ECB3" w14:textId="77777777" w:rsidR="00C93964" w:rsidRPr="00CD554B" w:rsidRDefault="00C93964" w:rsidP="00C93964">
      <w:pPr>
        <w:pStyle w:val="a0"/>
        <w:ind w:left="0" w:firstLine="851"/>
        <w:rPr>
          <w:rFonts w:cs="Times New Roman"/>
          <w:sz w:val="28"/>
          <w:szCs w:val="28"/>
        </w:rPr>
      </w:pPr>
      <w:r w:rsidRPr="00C93964">
        <w:t>при необходимости «умных» функций потребуются доработки или внешние решения</w:t>
      </w:r>
      <w:r w:rsidRPr="00CD554B">
        <w:rPr>
          <w:rFonts w:cs="Times New Roman"/>
          <w:sz w:val="28"/>
          <w:szCs w:val="28"/>
        </w:rPr>
        <w:t>.</w:t>
      </w:r>
    </w:p>
    <w:p w14:paraId="2F48CF05" w14:textId="49505984" w:rsidR="005319D9" w:rsidRPr="0002254C" w:rsidRDefault="005319D9" w:rsidP="008470E0">
      <w:pPr>
        <w:pStyle w:val="2"/>
        <w:numPr>
          <w:ilvl w:val="0"/>
          <w:numId w:val="0"/>
        </w:numPr>
        <w:ind w:left="851"/>
      </w:pPr>
      <w:r w:rsidRPr="0002254C">
        <w:lastRenderedPageBreak/>
        <w:t>Аналог №2 – «</w:t>
      </w:r>
      <w:proofErr w:type="spellStart"/>
      <w:r w:rsidR="00C93964" w:rsidRPr="00C93964">
        <w:t>Zoho</w:t>
      </w:r>
      <w:proofErr w:type="spellEnd"/>
      <w:r w:rsidR="00C93964" w:rsidRPr="00C93964">
        <w:t xml:space="preserve"> CRM</w:t>
      </w:r>
      <w:r w:rsidRPr="0002254C">
        <w:t>»</w:t>
      </w:r>
      <w:bookmarkEnd w:id="18"/>
    </w:p>
    <w:p w14:paraId="6F302FA4" w14:textId="77777777" w:rsidR="00C93964" w:rsidRDefault="00C93964" w:rsidP="00C93964">
      <w:proofErr w:type="spellStart"/>
      <w:r w:rsidRPr="00C93964">
        <w:t>Zoho</w:t>
      </w:r>
      <w:proofErr w:type="spellEnd"/>
      <w:r w:rsidRPr="00C93964">
        <w:t xml:space="preserve"> CRM – популярная CRM-платформа с широким функционалом: управление контактами, сделки, автоматизация процессов, отчёты. Относительно доступна по стоимости и позволяет начать с базового плана без лишних функций.</w:t>
      </w:r>
    </w:p>
    <w:p w14:paraId="4EFD77F0" w14:textId="3FCFFACD" w:rsidR="00C93964" w:rsidRDefault="005319D9" w:rsidP="00C93964">
      <w:r w:rsidRPr="0002254C">
        <w:t>Интерфейс программы представлен на рисунке 4.2.</w:t>
      </w:r>
    </w:p>
    <w:p w14:paraId="42F3F4BF" w14:textId="40EF8641" w:rsidR="008470E0" w:rsidRPr="0002254C" w:rsidRDefault="00C93964" w:rsidP="008470E0">
      <w:pPr>
        <w:spacing w:before="0"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3FFE5350" wp14:editId="1ACF0CE4">
            <wp:extent cx="5940425" cy="3342005"/>
            <wp:effectExtent l="0" t="0" r="3175" b="0"/>
            <wp:docPr id="1784710318" name="Рисунок 4" descr="Navigating the Zoho CRM Next Ge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Navigating the Zoho CRM Next Gen U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1AE7" w14:textId="4E0B7C40" w:rsidR="005319D9" w:rsidRPr="00C93964" w:rsidRDefault="005319D9" w:rsidP="008470E0">
      <w:pPr>
        <w:pStyle w:val="a9"/>
      </w:pPr>
      <w:r w:rsidRPr="0002254C">
        <w:t>Рисунок</w:t>
      </w:r>
      <w:r w:rsidRPr="00C93964">
        <w:t xml:space="preserve"> 4.2 – </w:t>
      </w:r>
      <w:r w:rsidRPr="0002254C">
        <w:t>Интерфейс</w:t>
      </w:r>
      <w:r w:rsidRPr="00C93964">
        <w:t xml:space="preserve"> </w:t>
      </w:r>
      <w:r w:rsidRPr="0002254C">
        <w:t>программы</w:t>
      </w:r>
      <w:r w:rsidRPr="00C93964">
        <w:t xml:space="preserve"> «</w:t>
      </w:r>
      <w:r w:rsidR="00C93964" w:rsidRPr="00C93964">
        <w:rPr>
          <w:lang w:val="en-US"/>
        </w:rPr>
        <w:t>Zoho</w:t>
      </w:r>
      <w:r w:rsidR="00C93964" w:rsidRPr="00C93964">
        <w:t xml:space="preserve"> </w:t>
      </w:r>
      <w:r w:rsidR="00C93964" w:rsidRPr="00C93964">
        <w:rPr>
          <w:lang w:val="en-US"/>
        </w:rPr>
        <w:t>CRM</w:t>
      </w:r>
      <w:r w:rsidRPr="00C93964">
        <w:t>»</w:t>
      </w:r>
    </w:p>
    <w:p w14:paraId="0FFCEF88" w14:textId="77777777" w:rsidR="005319D9" w:rsidRPr="0002254C" w:rsidRDefault="005319D9" w:rsidP="008470E0">
      <w:r w:rsidRPr="0002254C">
        <w:t>Преимущества:</w:t>
      </w:r>
    </w:p>
    <w:p w14:paraId="3BE1E66D" w14:textId="77777777" w:rsidR="00C93964" w:rsidRPr="00C93964" w:rsidRDefault="00C93964" w:rsidP="00C93964">
      <w:pPr>
        <w:pStyle w:val="a0"/>
        <w:ind w:left="0" w:firstLine="851"/>
      </w:pPr>
      <w:r w:rsidRPr="00C93964">
        <w:t>широкий функционал для управления контактами, сделками и задачами;</w:t>
      </w:r>
    </w:p>
    <w:p w14:paraId="6451BAE3" w14:textId="77777777" w:rsidR="00C93964" w:rsidRPr="00C93964" w:rsidRDefault="00C93964" w:rsidP="00C93964">
      <w:pPr>
        <w:pStyle w:val="a0"/>
        <w:ind w:left="0" w:firstLine="851"/>
      </w:pPr>
      <w:r w:rsidRPr="00C93964">
        <w:t>доступность базового плана для старта;</w:t>
      </w:r>
    </w:p>
    <w:p w14:paraId="2E7B87C2" w14:textId="77777777" w:rsidR="00C93964" w:rsidRPr="00C93964" w:rsidRDefault="00C93964" w:rsidP="00C93964">
      <w:pPr>
        <w:pStyle w:val="a0"/>
        <w:ind w:left="0" w:firstLine="851"/>
      </w:pPr>
      <w:r w:rsidRPr="00C93964">
        <w:t>хорошая</w:t>
      </w:r>
      <w:r w:rsidRPr="00CD554B">
        <w:rPr>
          <w:rFonts w:cs="Times New Roman"/>
          <w:sz w:val="28"/>
          <w:szCs w:val="28"/>
        </w:rPr>
        <w:t xml:space="preserve"> </w:t>
      </w:r>
      <w:r w:rsidRPr="00C93964">
        <w:t>экосистема интеграций с другими сервисами.</w:t>
      </w:r>
    </w:p>
    <w:p w14:paraId="3782BB4F" w14:textId="77777777" w:rsidR="005319D9" w:rsidRPr="0002254C" w:rsidRDefault="005319D9" w:rsidP="008470E0">
      <w:r w:rsidRPr="0002254C">
        <w:t>Недостатки:</w:t>
      </w:r>
    </w:p>
    <w:p w14:paraId="45C9E8EE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bookmarkStart w:id="19" w:name="_Toc210254058"/>
      <w:r w:rsidRPr="00C93964">
        <w:t xml:space="preserve">AI-ассистент </w:t>
      </w:r>
      <w:proofErr w:type="spellStart"/>
      <w:r w:rsidRPr="00C93964">
        <w:t>Zia</w:t>
      </w:r>
      <w:proofErr w:type="spellEnd"/>
      <w:r w:rsidRPr="00C93964">
        <w:t xml:space="preserve"> доступен только в дорогих планах;</w:t>
      </w:r>
    </w:p>
    <w:p w14:paraId="6DF9D570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 xml:space="preserve">без </w:t>
      </w:r>
      <w:proofErr w:type="spellStart"/>
      <w:r w:rsidRPr="00C93964">
        <w:t>Zia</w:t>
      </w:r>
      <w:proofErr w:type="spellEnd"/>
      <w:r w:rsidRPr="00C93964">
        <w:t xml:space="preserve"> нет автоматического анализа данных, прогнозов и рекомендаций;</w:t>
      </w:r>
    </w:p>
    <w:p w14:paraId="247E27DE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при росте требований к аналитике или автоматике потребуется переход на платный план с AI-функциями или подключение внешних решений.</w:t>
      </w:r>
    </w:p>
    <w:p w14:paraId="545AA48A" w14:textId="6DA502E9" w:rsidR="008470E0" w:rsidRPr="0002254C" w:rsidRDefault="008470E0" w:rsidP="008470E0">
      <w:pPr>
        <w:pStyle w:val="2"/>
        <w:numPr>
          <w:ilvl w:val="0"/>
          <w:numId w:val="0"/>
        </w:numPr>
        <w:ind w:left="851"/>
      </w:pPr>
      <w:r w:rsidRPr="0002254C">
        <w:lastRenderedPageBreak/>
        <w:t>Аналог №3 – «</w:t>
      </w:r>
      <w:r w:rsidR="00C93964" w:rsidRPr="00C93964">
        <w:t>Microsoft Dynamics 365 CRM</w:t>
      </w:r>
      <w:r w:rsidRPr="0002254C">
        <w:t>»</w:t>
      </w:r>
      <w:bookmarkEnd w:id="19"/>
    </w:p>
    <w:p w14:paraId="401F3B1F" w14:textId="77777777" w:rsidR="00C93964" w:rsidRDefault="00C93964" w:rsidP="008470E0">
      <w:r w:rsidRPr="00C93964">
        <w:t>Microsoft Dynamics 365 CRM – надёжная корпоративная CRM-платформа, подходящая для крупных организаций и сложных бизнес-процессов. Можно использовать без включения AI-модулей, работая в традиционном режиме.</w:t>
      </w:r>
    </w:p>
    <w:p w14:paraId="58FBCEC4" w14:textId="39795DD5" w:rsidR="00C93964" w:rsidRDefault="00C93964" w:rsidP="00C93964">
      <w:r w:rsidRPr="0002254C">
        <w:t>Интерфейс программы представлен на рисунке 4.</w:t>
      </w:r>
      <w:r>
        <w:t>3</w:t>
      </w:r>
      <w:r w:rsidRPr="0002254C">
        <w:t>.</w:t>
      </w:r>
    </w:p>
    <w:p w14:paraId="37734644" w14:textId="77777777" w:rsidR="00C93964" w:rsidRPr="0002254C" w:rsidRDefault="00C93964" w:rsidP="00C93964">
      <w:pPr>
        <w:spacing w:before="0"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3C48FCE0" wp14:editId="5719F3EB">
            <wp:extent cx="5940425" cy="3342005"/>
            <wp:effectExtent l="0" t="0" r="3175" b="0"/>
            <wp:docPr id="972590201" name="Рисунок 4" descr="Navigating the Zoho CRM Next Ge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Navigating the Zoho CRM Next Gen U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62B1" w14:textId="4D473BD3" w:rsidR="00C93964" w:rsidRPr="00C93964" w:rsidRDefault="00C93964" w:rsidP="00C93964">
      <w:pPr>
        <w:pStyle w:val="a9"/>
      </w:pPr>
      <w:r w:rsidRPr="0002254C">
        <w:t>Рисунок</w:t>
      </w:r>
      <w:r w:rsidRPr="00C93964">
        <w:t xml:space="preserve"> 4.</w:t>
      </w:r>
      <w:r>
        <w:t>3</w:t>
      </w:r>
      <w:r w:rsidRPr="00C93964">
        <w:t xml:space="preserve"> – </w:t>
      </w:r>
      <w:r w:rsidRPr="0002254C">
        <w:t>Интерфейс</w:t>
      </w:r>
      <w:r w:rsidRPr="00C93964">
        <w:t xml:space="preserve"> </w:t>
      </w:r>
      <w:r w:rsidRPr="0002254C">
        <w:t>программы</w:t>
      </w:r>
      <w:r w:rsidRPr="00C93964">
        <w:t xml:space="preserve"> «</w:t>
      </w:r>
      <w:r w:rsidRPr="00C93964">
        <w:rPr>
          <w:lang w:val="en-US"/>
        </w:rPr>
        <w:t>Microsoft</w:t>
      </w:r>
      <w:r w:rsidRPr="00C93964">
        <w:t xml:space="preserve"> </w:t>
      </w:r>
      <w:r w:rsidRPr="00C93964">
        <w:rPr>
          <w:lang w:val="en-US"/>
        </w:rPr>
        <w:t>Dynamics</w:t>
      </w:r>
      <w:r w:rsidRPr="00C93964">
        <w:t xml:space="preserve"> 365 </w:t>
      </w:r>
      <w:r w:rsidRPr="00C93964">
        <w:rPr>
          <w:lang w:val="en-US"/>
        </w:rPr>
        <w:t>CRM</w:t>
      </w:r>
      <w:r w:rsidRPr="00C93964">
        <w:t>»</w:t>
      </w:r>
    </w:p>
    <w:p w14:paraId="36A48847" w14:textId="33A79C2D" w:rsidR="008470E0" w:rsidRPr="0002254C" w:rsidRDefault="008470E0" w:rsidP="008470E0">
      <w:r w:rsidRPr="0002254C">
        <w:t>Преимущества:</w:t>
      </w:r>
    </w:p>
    <w:p w14:paraId="0A447E51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подходит для крупных организаций и сложных процессов;</w:t>
      </w:r>
    </w:p>
    <w:p w14:paraId="00AE95A3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широкие возможности настройки и интеграций;</w:t>
      </w:r>
    </w:p>
    <w:p w14:paraId="44AF4822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поддержка продаж, обслуживания клиентов и маркетинга.</w:t>
      </w:r>
    </w:p>
    <w:p w14:paraId="21A08FD2" w14:textId="77777777" w:rsidR="008470E0" w:rsidRPr="0002254C" w:rsidRDefault="008470E0" w:rsidP="008470E0">
      <w:r w:rsidRPr="0002254C">
        <w:t>Недостатки:</w:t>
      </w:r>
    </w:p>
    <w:p w14:paraId="34DCB377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без AI-модулей отсутствует автоматический анализ, подсказки и рекомендации;</w:t>
      </w:r>
    </w:p>
    <w:p w14:paraId="11DD993A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высокая стоимость и сложность внедрения;</w:t>
      </w:r>
    </w:p>
    <w:p w14:paraId="7D4BF3FF" w14:textId="77777777" w:rsidR="00C93964" w:rsidRPr="00C93964" w:rsidRDefault="00C93964" w:rsidP="00C93964">
      <w:pPr>
        <w:pStyle w:val="a0"/>
        <w:numPr>
          <w:ilvl w:val="0"/>
          <w:numId w:val="43"/>
        </w:numPr>
        <w:spacing w:after="160"/>
        <w:ind w:left="0" w:firstLine="709"/>
      </w:pPr>
      <w:r w:rsidRPr="00C93964">
        <w:t>требует значительных настроек и обучения пользователей.</w:t>
      </w:r>
    </w:p>
    <w:p w14:paraId="4F273C80" w14:textId="77777777" w:rsidR="005319D9" w:rsidRPr="0002254C" w:rsidRDefault="005319D9" w:rsidP="005319D9">
      <w:pPr>
        <w:spacing w:before="0" w:after="160" w:line="259" w:lineRule="auto"/>
        <w:contextualSpacing w:val="0"/>
        <w:jc w:val="left"/>
      </w:pPr>
    </w:p>
    <w:p w14:paraId="32155056" w14:textId="261B625A" w:rsidR="00020144" w:rsidRPr="00004079" w:rsidRDefault="00020144" w:rsidP="00020144">
      <w:pPr>
        <w:rPr>
          <w:highlight w:val="yellow"/>
        </w:rPr>
      </w:pPr>
    </w:p>
    <w:p w14:paraId="52426293" w14:textId="77777777" w:rsidR="00DA06ED" w:rsidRPr="00004079" w:rsidRDefault="00DA06ED" w:rsidP="00DA06ED">
      <w:pPr>
        <w:rPr>
          <w:highlight w:val="yellow"/>
        </w:rPr>
      </w:pPr>
    </w:p>
    <w:p w14:paraId="092F632B" w14:textId="6B5C7B5B" w:rsidR="00E61B22" w:rsidRPr="00744653" w:rsidRDefault="00E61B22" w:rsidP="00E61B22">
      <w:pPr>
        <w:pStyle w:val="1"/>
      </w:pPr>
      <w:bookmarkStart w:id="20" w:name="_Toc210254059"/>
      <w:r w:rsidRPr="00744653">
        <w:lastRenderedPageBreak/>
        <w:t>Требования к результатам разработки</w:t>
      </w:r>
      <w:bookmarkEnd w:id="20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21" w:name="_Toc210254060"/>
      <w:r w:rsidRPr="001A3104">
        <w:t>Требования к функци</w:t>
      </w:r>
      <w:r w:rsidR="000E06F3" w:rsidRPr="001A3104">
        <w:t>ональным характеристикам</w:t>
      </w:r>
      <w:bookmarkEnd w:id="21"/>
    </w:p>
    <w:p w14:paraId="2FE22004" w14:textId="50459A1D" w:rsidR="007C708B" w:rsidRDefault="001A3104" w:rsidP="007C708B">
      <w:r w:rsidRPr="001A3104">
        <w:t>Программа</w:t>
      </w:r>
      <w:r w:rsidR="007C708B" w:rsidRPr="001A3104">
        <w:t xml:space="preserve"> должна о</w:t>
      </w:r>
      <w:r w:rsidRPr="001A3104">
        <w:t>существлять</w:t>
      </w:r>
      <w:r w:rsidR="007C708B" w:rsidRPr="001A3104">
        <w:t xml:space="preserve"> выполнение следующих функций:</w:t>
      </w:r>
    </w:p>
    <w:p w14:paraId="0E613456" w14:textId="0DD95303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регистрация и авторизация пользователей;</w:t>
      </w:r>
    </w:p>
    <w:p w14:paraId="42217E3E" w14:textId="3B7F56D8" w:rsidR="00840070" w:rsidRPr="004B18EB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генерация и управление уникальными API-ключами для подключения внешних приложений;</w:t>
      </w:r>
    </w:p>
    <w:p w14:paraId="407D19B8" w14:textId="097E3835" w:rsidR="004B18EB" w:rsidRDefault="004B18EB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 xml:space="preserve">обеспечение способа подключения внешнего приложения к </w:t>
      </w:r>
      <w:r>
        <w:rPr>
          <w:lang w:val="en-US"/>
        </w:rPr>
        <w:t>CRM</w:t>
      </w:r>
      <w:r>
        <w:t>-системе.</w:t>
      </w:r>
    </w:p>
    <w:p w14:paraId="19F4E771" w14:textId="4EB39D7B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приём и обработка данных о клиентах и покупках от внешних систем через API;</w:t>
      </w:r>
    </w:p>
    <w:p w14:paraId="635FA880" w14:textId="4A569FF0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хранение информации о клиентах, покупках и истории взаимодействий в базе данных;</w:t>
      </w:r>
    </w:p>
    <w:p w14:paraId="67D01728" w14:textId="7FA2F29D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формирование клиентской базы и истории продаж;</w:t>
      </w:r>
    </w:p>
    <w:p w14:paraId="35153F82" w14:textId="4B2CDF67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автоматический анализ данных о продажах с использованием AI-ассистента;</w:t>
      </w:r>
    </w:p>
    <w:p w14:paraId="0B32403C" w14:textId="1646135A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построение аналитических отчётов;</w:t>
      </w:r>
    </w:p>
    <w:p w14:paraId="21D707C1" w14:textId="0F432974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выявление тенденций и прогнозирование объёмов продаж;</w:t>
      </w:r>
    </w:p>
    <w:p w14:paraId="5151354E" w14:textId="3DF106DF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генерация рекомендаций по повышению эффективности продаж и взаимодействию с клиентами;</w:t>
      </w:r>
    </w:p>
    <w:p w14:paraId="3376C209" w14:textId="40190CAC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предоставление пользователю доступа к отчётам, аналитике и рекомендациям через интерфейс CRM;</w:t>
      </w:r>
    </w:p>
    <w:p w14:paraId="6DFE9ECB" w14:textId="1CA74732" w:rsidR="00840070" w:rsidRDefault="00840070" w:rsidP="00840070">
      <w:pPr>
        <w:pStyle w:val="a0"/>
        <w:numPr>
          <w:ilvl w:val="0"/>
          <w:numId w:val="43"/>
        </w:numPr>
        <w:spacing w:after="160"/>
        <w:ind w:left="0" w:firstLine="709"/>
      </w:pPr>
      <w:r>
        <w:t>экспорт аналитических данных и отчётов в стандартных форматах (PDF, CSV, XLSX);</w:t>
      </w:r>
    </w:p>
    <w:p w14:paraId="06D4E76E" w14:textId="510CD08D" w:rsidR="00840070" w:rsidRPr="001A3104" w:rsidRDefault="00840070" w:rsidP="004B18EB">
      <w:pPr>
        <w:pStyle w:val="a0"/>
        <w:numPr>
          <w:ilvl w:val="0"/>
          <w:numId w:val="43"/>
        </w:numPr>
        <w:spacing w:after="160"/>
        <w:ind w:left="0" w:firstLine="709"/>
      </w:pPr>
      <w:r>
        <w:t>обеспечение защиты данных и разграничения прав доступа пользователей.</w:t>
      </w:r>
    </w:p>
    <w:p w14:paraId="1B168C65" w14:textId="48C150F6" w:rsidR="009730DA" w:rsidRPr="00D7373A" w:rsidRDefault="009730DA" w:rsidP="009730DA">
      <w:pPr>
        <w:pStyle w:val="2"/>
      </w:pPr>
      <w:bookmarkStart w:id="22" w:name="_Toc210254061"/>
      <w:r w:rsidRPr="00D7373A">
        <w:t>Требования к показателям назначения</w:t>
      </w:r>
      <w:bookmarkEnd w:id="22"/>
    </w:p>
    <w:p w14:paraId="4B592EFD" w14:textId="77777777" w:rsidR="00873FA2" w:rsidRPr="00D7373A" w:rsidRDefault="00873FA2" w:rsidP="00873FA2">
      <w:r w:rsidRPr="00D7373A">
        <w:t>Информационная система должна обеспечивать следующие показатели назначения:</w:t>
      </w:r>
    </w:p>
    <w:p w14:paraId="678B7511" w14:textId="2A3768E8" w:rsidR="00977386" w:rsidRP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bookmarkStart w:id="23" w:name="_Toc210254062"/>
      <w:r>
        <w:t xml:space="preserve">время </w:t>
      </w:r>
      <w:r w:rsidRPr="00977386">
        <w:t>полной загрузки веб-приложения не должно превышать 10 секунд при стандартном интернет-соединении;</w:t>
      </w:r>
    </w:p>
    <w:p w14:paraId="6C16FC97" w14:textId="330145D5" w:rsidR="00977386" w:rsidRP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 w:rsidRPr="00977386">
        <w:t>время отклика системы при выполнении основных операций (поиск клиента, добавление сделки, генерация отчёта AI-ассистента) не должно превышать 3 секунд;</w:t>
      </w:r>
    </w:p>
    <w:p w14:paraId="48E530E1" w14:textId="6E42CFE9" w:rsidR="00977386" w:rsidRP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 w:rsidRPr="00977386">
        <w:t>система должна поддерживать обработку и хранение данных о не менее чем 10 000 клиентах и соответствующих сделках;</w:t>
      </w:r>
    </w:p>
    <w:p w14:paraId="1B9103AE" w14:textId="5A9D2175" w:rsidR="00977386" w:rsidRP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 w:rsidRPr="00977386">
        <w:lastRenderedPageBreak/>
        <w:t>формирование аналитических отчётов и рекомендаций AI-ассистента должно выполняться в течение не более</w:t>
      </w:r>
      <w:r w:rsidRPr="00977386">
        <w:rPr>
          <w:rStyle w:val="aff0"/>
        </w:rPr>
        <w:t xml:space="preserve"> </w:t>
      </w:r>
      <w:r w:rsidRPr="00977386">
        <w:rPr>
          <w:rStyle w:val="aff0"/>
          <w:b w:val="0"/>
          <w:bCs w:val="0"/>
        </w:rPr>
        <w:t>5 секунд</w:t>
      </w:r>
      <w:r w:rsidRPr="00977386">
        <w:t xml:space="preserve"> для среднего объёма данных (до 1 000 записей).</w:t>
      </w:r>
    </w:p>
    <w:p w14:paraId="3B4BC2A3" w14:textId="6F18B2BD" w:rsidR="000E06F3" w:rsidRPr="00AB3153" w:rsidRDefault="000E06F3" w:rsidP="000E06F3">
      <w:pPr>
        <w:pStyle w:val="2"/>
      </w:pPr>
      <w:r w:rsidRPr="00AB3153">
        <w:t>Требования к технологическому стеку</w:t>
      </w:r>
      <w:bookmarkEnd w:id="23"/>
    </w:p>
    <w:p w14:paraId="1424CDD7" w14:textId="66573E01" w:rsidR="00AB3153" w:rsidRPr="009D1951" w:rsidRDefault="00AB3153" w:rsidP="00AB3153">
      <w:r w:rsidRPr="00AB3153">
        <w:t>При разработке программы должен использоваться язык</w:t>
      </w:r>
      <w:r w:rsidR="00840070">
        <w:t>и программирования «</w:t>
      </w:r>
      <w:r w:rsidR="00840070">
        <w:rPr>
          <w:lang w:val="en-US"/>
        </w:rPr>
        <w:t>Java</w:t>
      </w:r>
      <w:r w:rsidR="00840070">
        <w:t>» и «</w:t>
      </w:r>
      <w:r w:rsidR="00840070">
        <w:rPr>
          <w:lang w:val="en-US"/>
        </w:rPr>
        <w:t>Python</w:t>
      </w:r>
      <w:r w:rsidR="00840070">
        <w:t>»</w:t>
      </w:r>
      <w:r w:rsidRPr="00AB3153">
        <w:t xml:space="preserve">. </w:t>
      </w:r>
    </w:p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24" w:name="_Toc210254063"/>
      <w:r w:rsidRPr="00DB3343">
        <w:t>Требования к пользовательскому интерфейсу</w:t>
      </w:r>
      <w:bookmarkEnd w:id="24"/>
    </w:p>
    <w:p w14:paraId="1D2E5A9E" w14:textId="66512C2D" w:rsidR="00E5367F" w:rsidRDefault="00E5367F" w:rsidP="00E5367F">
      <w:r w:rsidRPr="00E5367F">
        <w:t>При запуске системы открывается стартовый экран, с которого пользователь может перейти к основным разделам CRM: просмотр клиентов, просмотр продаж, формирование отчётов и получение API-ключа.</w:t>
      </w:r>
    </w:p>
    <w:p w14:paraId="34163E0A" w14:textId="2E7A196E" w:rsidR="00E5367F" w:rsidRPr="00E5367F" w:rsidRDefault="00E5367F" w:rsidP="00E5367F">
      <w:r w:rsidRPr="00E5367F">
        <w:t>На стартовом экране предоставляются возможности:</w:t>
      </w:r>
    </w:p>
    <w:p w14:paraId="5456CED6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переход к списку клиентов для просмотра и управления контактами;</w:t>
      </w:r>
    </w:p>
    <w:p w14:paraId="2149D357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переход к списку продаж для анализа истории транзакций;</w:t>
      </w:r>
    </w:p>
    <w:p w14:paraId="283D8427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переход к экрану формирования аналитических отчётов и получения AI-рекомендаций;</w:t>
      </w:r>
    </w:p>
    <w:p w14:paraId="5B0393F3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просмотр и копирование персонального API-ключа для интеграции внешних приложений.</w:t>
      </w:r>
    </w:p>
    <w:p w14:paraId="353D4F08" w14:textId="5E132ED2" w:rsidR="002A56F4" w:rsidRDefault="00E5367F" w:rsidP="00E5367F">
      <w:bookmarkStart w:id="25" w:name="_Hlk213609245"/>
      <w:r>
        <w:t>Прототип экранной формы стартового экрана представлен на рисунке 5.4.1.</w:t>
      </w:r>
    </w:p>
    <w:p w14:paraId="7360EB6E" w14:textId="200E51E2" w:rsidR="00E5367F" w:rsidRDefault="00E5367F" w:rsidP="00114580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6068168D" wp14:editId="40BF1F42">
            <wp:extent cx="6472555" cy="5454650"/>
            <wp:effectExtent l="0" t="0" r="4445" b="0"/>
            <wp:doc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B3E3" w14:textId="6834DB29" w:rsidR="00E5367F" w:rsidRDefault="0022207C" w:rsidP="00E5367F">
      <w:pPr>
        <w:pStyle w:val="a9"/>
      </w:pPr>
      <w:r>
        <w:t xml:space="preserve">Рисунок 5.4.1 </w:t>
      </w:r>
      <w:r w:rsidR="00E51A6E">
        <w:t>–</w:t>
      </w:r>
      <w:r>
        <w:t xml:space="preserve"> </w:t>
      </w:r>
      <w:r w:rsidR="00E51A6E">
        <w:t>Прототип экранной формы стартового окна</w:t>
      </w:r>
      <w:bookmarkEnd w:id="25"/>
    </w:p>
    <w:p w14:paraId="2F58071D" w14:textId="77777777" w:rsidR="00010365" w:rsidRDefault="00E5367F" w:rsidP="00010365">
      <w:r w:rsidRPr="00E5367F">
        <w:t>Экран просмотра клиентов позволяет пользователю видеть список всех зарегистрированных клиентов с ключевой информацией: имя, контакты, дата последнего взаимодействия.</w:t>
      </w:r>
    </w:p>
    <w:p w14:paraId="4DAB8501" w14:textId="7FD1D151" w:rsidR="00E5367F" w:rsidRPr="00E5367F" w:rsidRDefault="00E5367F" w:rsidP="00010365">
      <w:r w:rsidRPr="00E5367F">
        <w:t>Пользователь может:</w:t>
      </w:r>
    </w:p>
    <w:p w14:paraId="481A61FC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переходить к детальному просмотру выбранного клиента;</w:t>
      </w:r>
    </w:p>
    <w:p w14:paraId="1A83C723" w14:textId="571E3F75" w:rsidR="00E5367F" w:rsidRDefault="00E5367F" w:rsidP="00E5367F">
      <w:r>
        <w:t>Прототип экранной формы просмотра клиентов представлен на рисунке 5.4.2.</w:t>
      </w:r>
      <w:bookmarkStart w:id="26" w:name="_Hlk213609258"/>
    </w:p>
    <w:p w14:paraId="42B7FAF8" w14:textId="2723D902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2548DE32" wp14:editId="4C5CBABC">
            <wp:extent cx="6472555" cy="5454650"/>
            <wp:effectExtent l="0" t="0" r="4445" b="0"/>
            <wp:doc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E21B0" w14:textId="1DF45D9C" w:rsidR="00E5367F" w:rsidRDefault="00E5367F" w:rsidP="00E5367F">
      <w:pPr>
        <w:pStyle w:val="a9"/>
      </w:pPr>
      <w:r>
        <w:t>Рисунок 5.4.2 – Прототип экранной формы просмотра клиентов</w:t>
      </w:r>
    </w:p>
    <w:bookmarkEnd w:id="26"/>
    <w:p w14:paraId="1023BD90" w14:textId="77777777" w:rsidR="00E5367F" w:rsidRDefault="00E5367F" w:rsidP="00E5367F">
      <w:r w:rsidRPr="00E5367F">
        <w:t>Экран детального просмотра клиента отображает полную информацию о выбранном клиенте, включая контактные данные, историю покупок и взаимодействий, а также заметки и рекомендации AI-ассистента.</w:t>
      </w:r>
    </w:p>
    <w:p w14:paraId="4B462634" w14:textId="290DC3F8" w:rsidR="00E5367F" w:rsidRPr="00E5367F" w:rsidRDefault="00E5367F" w:rsidP="00E5367F">
      <w:r w:rsidRPr="00E5367F">
        <w:t>Пользователь может:</w:t>
      </w:r>
    </w:p>
    <w:p w14:paraId="5D346517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редактировать данные клиента;</w:t>
      </w:r>
    </w:p>
    <w:p w14:paraId="3E171925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добавлять новые сделки или взаимодействия;</w:t>
      </w:r>
    </w:p>
    <w:p w14:paraId="4C6D3C7A" w14:textId="753556B3" w:rsidR="00E5367F" w:rsidRPr="00E5367F" w:rsidRDefault="00E5367F" w:rsidP="00E5367F">
      <w:pPr>
        <w:spacing w:after="160"/>
      </w:pPr>
      <w:r>
        <w:t xml:space="preserve">Прототип экранной формы </w:t>
      </w:r>
      <w:r w:rsidRPr="00E5367F">
        <w:t xml:space="preserve">детального просмотра клиента </w:t>
      </w:r>
      <w:r>
        <w:t>представлен на рисунке 5.4.3.</w:t>
      </w:r>
    </w:p>
    <w:p w14:paraId="283AE605" w14:textId="0AF90737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0E967198" wp14:editId="7B5D650A">
            <wp:extent cx="6472555" cy="5454650"/>
            <wp:effectExtent l="0" t="0" r="4445" b="0"/>
            <wp:doc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8A51" w14:textId="3FB9C9C9" w:rsidR="00E5367F" w:rsidRDefault="00E5367F" w:rsidP="001018FD">
      <w:pPr>
        <w:pStyle w:val="a9"/>
      </w:pPr>
      <w:r w:rsidRPr="00E5367F">
        <w:t>Рисунок 5.4.</w:t>
      </w:r>
      <w:r>
        <w:t>3</w:t>
      </w:r>
      <w:r w:rsidRPr="00E5367F">
        <w:t xml:space="preserve"> – </w:t>
      </w:r>
      <w:r>
        <w:t xml:space="preserve">Прототип экранной формы </w:t>
      </w:r>
      <w:r w:rsidRPr="00E5367F">
        <w:t>детального просмотра клиента</w:t>
      </w:r>
    </w:p>
    <w:p w14:paraId="440D6AC9" w14:textId="77777777" w:rsidR="00E5367F" w:rsidRDefault="00E5367F" w:rsidP="00E5367F">
      <w:r w:rsidRPr="00E5367F">
        <w:t>Экран просмотра продаж отображает список всех сделок с ключевыми параметрами: сумма, дата, клиент, статус.</w:t>
      </w:r>
    </w:p>
    <w:p w14:paraId="7E0E6032" w14:textId="221CC063" w:rsidR="00E5367F" w:rsidRPr="00E5367F" w:rsidRDefault="00E5367F" w:rsidP="00E5367F">
      <w:r w:rsidRPr="00E5367F">
        <w:t>Пользователь может:</w:t>
      </w:r>
    </w:p>
    <w:p w14:paraId="31BAB5DC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переходить к детальному просмотру конкретной продажи;</w:t>
      </w:r>
    </w:p>
    <w:p w14:paraId="44E4828A" w14:textId="335A30ED" w:rsidR="00E5367F" w:rsidRPr="00E5367F" w:rsidRDefault="00E5367F" w:rsidP="00E5367F">
      <w:pPr>
        <w:spacing w:after="160"/>
      </w:pPr>
      <w:r>
        <w:t xml:space="preserve">Прототип экранной формы </w:t>
      </w:r>
      <w:r w:rsidRPr="00E5367F">
        <w:t xml:space="preserve">просмотра продаж </w:t>
      </w:r>
      <w:r>
        <w:t>представлен на рисунке 5.4.4.</w:t>
      </w:r>
    </w:p>
    <w:p w14:paraId="7DB579C1" w14:textId="478FD027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733145E7" wp14:editId="445391AC">
            <wp:extent cx="6472555" cy="5454650"/>
            <wp:effectExtent l="0" t="0" r="4445" b="0"/>
            <wp:docPr id="108081752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207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BBD7" w14:textId="509A04DF" w:rsidR="00E5367F" w:rsidRDefault="00E5367F" w:rsidP="001018FD">
      <w:pPr>
        <w:pStyle w:val="a9"/>
      </w:pPr>
      <w:r w:rsidRPr="00E5367F">
        <w:t>Рисунок 5.4.</w:t>
      </w:r>
      <w:r>
        <w:t>4</w:t>
      </w:r>
      <w:r w:rsidRPr="00E5367F">
        <w:t xml:space="preserve"> – </w:t>
      </w:r>
      <w:r>
        <w:t xml:space="preserve">Прототип экранной формы </w:t>
      </w:r>
      <w:r w:rsidRPr="00E5367F">
        <w:t>просмотра продаж</w:t>
      </w:r>
    </w:p>
    <w:p w14:paraId="079BCA17" w14:textId="77777777" w:rsidR="00E5367F" w:rsidRPr="00E5367F" w:rsidRDefault="00E5367F" w:rsidP="00E5367F">
      <w:r w:rsidRPr="00E5367F">
        <w:t>Экран детального просмотра продажи предоставляет полную информацию о конкретной сделке, включая клиентскую информацию, товары или услуги, суммы и статусы.</w:t>
      </w:r>
      <w:r w:rsidRPr="00E5367F">
        <w:br/>
        <w:t>Пользователь может:</w:t>
      </w:r>
    </w:p>
    <w:p w14:paraId="7EA49670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редактировать данные сделки;</w:t>
      </w:r>
    </w:p>
    <w:p w14:paraId="514E4F88" w14:textId="480BFB1C" w:rsidR="00E5367F" w:rsidRDefault="00E5367F" w:rsidP="00E5367F">
      <w:pPr>
        <w:spacing w:after="160"/>
      </w:pPr>
      <w:r>
        <w:t xml:space="preserve">Прототип экранной формы </w:t>
      </w:r>
      <w:r w:rsidRPr="00E5367F">
        <w:t xml:space="preserve">детального просмотра продажи </w:t>
      </w:r>
      <w:r>
        <w:t>представлен на рисунке 5.4.5.</w:t>
      </w:r>
    </w:p>
    <w:p w14:paraId="6DEB686D" w14:textId="25E9E075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1854B96E" wp14:editId="7A7D01FF">
            <wp:extent cx="6472555" cy="5454650"/>
            <wp:effectExtent l="0" t="0" r="4445" b="0"/>
            <wp:doc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B4F1" w14:textId="0C2A5F63" w:rsidR="00E5367F" w:rsidRDefault="00E5367F" w:rsidP="001018FD">
      <w:pPr>
        <w:pStyle w:val="a9"/>
      </w:pPr>
      <w:r w:rsidRPr="00E5367F">
        <w:t>Рисунок 5.4.</w:t>
      </w:r>
      <w:r>
        <w:t>5</w:t>
      </w:r>
      <w:r w:rsidRPr="00E5367F">
        <w:t xml:space="preserve"> – </w:t>
      </w:r>
      <w:r>
        <w:t xml:space="preserve">Прототип экранной формы </w:t>
      </w:r>
      <w:r w:rsidRPr="00E5367F">
        <w:t>детального просмотра продажи</w:t>
      </w:r>
    </w:p>
    <w:p w14:paraId="7FCDE058" w14:textId="77777777" w:rsidR="00E5367F" w:rsidRPr="00E5367F" w:rsidRDefault="00E5367F" w:rsidP="00E5367F">
      <w:r w:rsidRPr="00E5367F">
        <w:t>Экран формирования отчётов позволяет пользователю выбирать параметры отчёта, временной период, тип данных и формат экспорта (PDF, CSV, XLSX).</w:t>
      </w:r>
      <w:r w:rsidRPr="00E5367F">
        <w:br/>
        <w:t>Пользователь может:</w:t>
      </w:r>
    </w:p>
    <w:p w14:paraId="1824987E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запускать генерацию отчётов;</w:t>
      </w:r>
    </w:p>
    <w:p w14:paraId="4EFACB73" w14:textId="5F15B295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настраивать фильтры;</w:t>
      </w:r>
    </w:p>
    <w:p w14:paraId="065BE508" w14:textId="77777777" w:rsid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получать визуализацию ключевых показателей.</w:t>
      </w:r>
    </w:p>
    <w:p w14:paraId="1A8D1110" w14:textId="36E501E4" w:rsidR="00E5367F" w:rsidRDefault="00E5367F" w:rsidP="00E5367F">
      <w:pPr>
        <w:spacing w:after="160"/>
      </w:pPr>
      <w:r>
        <w:t xml:space="preserve">Прототип экранной формы </w:t>
      </w:r>
      <w:r w:rsidRPr="00E5367F">
        <w:t>формирования отчётов</w:t>
      </w:r>
      <w:r>
        <w:t xml:space="preserve"> представлен на рисунке 5.4.6.</w:t>
      </w:r>
    </w:p>
    <w:p w14:paraId="0404A913" w14:textId="2C258705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36B99F69" wp14:editId="10A3019E">
            <wp:extent cx="6472555" cy="5454650"/>
            <wp:effectExtent l="0" t="0" r="4445" b="0"/>
            <wp:doc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916F" w14:textId="37C71D83" w:rsidR="00E5367F" w:rsidRDefault="00E5367F" w:rsidP="00E5367F">
      <w:pPr>
        <w:pStyle w:val="a9"/>
      </w:pPr>
      <w:r w:rsidRPr="00E5367F">
        <w:t>Рисунок 5.4.</w:t>
      </w:r>
      <w:r>
        <w:t>6</w:t>
      </w:r>
      <w:r w:rsidRPr="00E5367F">
        <w:t xml:space="preserve"> – </w:t>
      </w:r>
      <w:r>
        <w:t xml:space="preserve">Прототип экранной формы </w:t>
      </w:r>
      <w:r w:rsidRPr="00E5367F">
        <w:t>формирования отчётов</w:t>
      </w:r>
    </w:p>
    <w:p w14:paraId="3700AEBB" w14:textId="77777777" w:rsidR="00E5367F" w:rsidRDefault="00E5367F" w:rsidP="00E5367F">
      <w:r w:rsidRPr="00E5367F">
        <w:t>Экран просмотра отчёта отображает готовый отчёт с таблицами, графиками и аналитическими выводами AI-ассистента.</w:t>
      </w:r>
    </w:p>
    <w:p w14:paraId="1699CAA0" w14:textId="0DC41906" w:rsidR="00E5367F" w:rsidRPr="00E5367F" w:rsidRDefault="00E5367F" w:rsidP="00E5367F">
      <w:r w:rsidRPr="00E5367F">
        <w:t>Пользователь может:</w:t>
      </w:r>
    </w:p>
    <w:p w14:paraId="24FF0CFB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просматривать детализированные данные;</w:t>
      </w:r>
    </w:p>
    <w:p w14:paraId="67A1BD24" w14:textId="77777777" w:rsidR="00E5367F" w:rsidRP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экспортировать отчёт в выбранном формате;</w:t>
      </w:r>
    </w:p>
    <w:p w14:paraId="4EE99343" w14:textId="732315C0" w:rsidR="00E5367F" w:rsidRDefault="00E5367F" w:rsidP="00E5367F">
      <w:pPr>
        <w:pStyle w:val="a0"/>
        <w:numPr>
          <w:ilvl w:val="0"/>
          <w:numId w:val="43"/>
        </w:numPr>
        <w:spacing w:after="160"/>
        <w:ind w:left="0" w:firstLine="709"/>
      </w:pPr>
      <w:r w:rsidRPr="00E5367F">
        <w:t>делиться отчётом с другими пользователями или сохранять его для дальнейшего анализа.</w:t>
      </w:r>
    </w:p>
    <w:p w14:paraId="4EF7777A" w14:textId="65F83570" w:rsidR="00E5367F" w:rsidRDefault="00E5367F" w:rsidP="00E5367F">
      <w:pPr>
        <w:spacing w:after="160"/>
      </w:pPr>
      <w:bookmarkStart w:id="27" w:name="_Hlk213609817"/>
      <w:r>
        <w:t xml:space="preserve">Прототип экранной формы </w:t>
      </w:r>
      <w:r w:rsidRPr="00E5367F">
        <w:t xml:space="preserve">просмотра отчёта </w:t>
      </w:r>
      <w:r>
        <w:t>представлен на рисунке 5.4.7.</w:t>
      </w:r>
    </w:p>
    <w:bookmarkEnd w:id="27"/>
    <w:p w14:paraId="34244EEA" w14:textId="1458BA1B" w:rsidR="00E5367F" w:rsidRDefault="00E5367F" w:rsidP="00E5367F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2AE8564E" wp14:editId="4BFDB346">
            <wp:extent cx="6472555" cy="5454650"/>
            <wp:effectExtent l="0" t="0" r="4445" b="0"/>
            <wp:doc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ECA9" w14:textId="6D1FE133" w:rsidR="001018FD" w:rsidRDefault="00E5367F" w:rsidP="001018FD">
      <w:pPr>
        <w:pStyle w:val="a9"/>
      </w:pPr>
      <w:r w:rsidRPr="00E5367F">
        <w:t>Рисунок 5.4.</w:t>
      </w:r>
      <w:r>
        <w:t>7</w:t>
      </w:r>
      <w:r w:rsidRPr="00E5367F">
        <w:t xml:space="preserve"> – Прототип экранной формы просмотра отчёта</w:t>
      </w:r>
    </w:p>
    <w:p w14:paraId="01D485FC" w14:textId="77777777" w:rsidR="001018FD" w:rsidRPr="001018FD" w:rsidRDefault="001018FD" w:rsidP="001018FD">
      <w:r w:rsidRPr="001018FD">
        <w:t>Экран получения API-ключа позволяет пользователю создавать, просматривать и управлять уникальным ключом для подключения внешних приложений к CRM через API.</w:t>
      </w:r>
      <w:r w:rsidRPr="001018FD">
        <w:br/>
        <w:t>Пользователь может:</w:t>
      </w:r>
    </w:p>
    <w:p w14:paraId="08CA3A80" w14:textId="77777777" w:rsidR="001018FD" w:rsidRPr="001018FD" w:rsidRDefault="001018FD" w:rsidP="001018FD">
      <w:pPr>
        <w:pStyle w:val="a0"/>
        <w:numPr>
          <w:ilvl w:val="0"/>
          <w:numId w:val="43"/>
        </w:numPr>
        <w:spacing w:after="160"/>
        <w:ind w:left="0" w:firstLine="709"/>
      </w:pPr>
      <w:r w:rsidRPr="001018FD">
        <w:t>просмотреть текущий ключ;</w:t>
      </w:r>
    </w:p>
    <w:p w14:paraId="16B91437" w14:textId="5AD07083" w:rsidR="001018FD" w:rsidRDefault="001018FD" w:rsidP="001018FD">
      <w:pPr>
        <w:spacing w:after="160"/>
      </w:pPr>
      <w:r w:rsidRPr="001018FD">
        <w:t>Прототип экранной формы получения API-ключа представлен на рисунке 5.4.</w:t>
      </w:r>
      <w:r>
        <w:t>8</w:t>
      </w:r>
      <w:r w:rsidRPr="001018FD">
        <w:t>.</w:t>
      </w:r>
    </w:p>
    <w:p w14:paraId="1D7E4356" w14:textId="2DC74E12" w:rsidR="001018FD" w:rsidRDefault="001018FD" w:rsidP="001018FD">
      <w:pPr>
        <w:pStyle w:val="a9"/>
      </w:pPr>
      <w:r>
        <w:rPr>
          <w:noProof/>
          <w:lang w:val="en-US"/>
        </w:rPr>
        <w:lastRenderedPageBreak/>
        <w:drawing>
          <wp:inline distT="0" distB="0" distL="0" distR="0" wp14:anchorId="520ACDFF" wp14:editId="6A000CCC">
            <wp:extent cx="6472555" cy="5454650"/>
            <wp:effectExtent l="0" t="0" r="4445" b="0"/>
            <wp:doc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E9E9" w14:textId="4704547F" w:rsidR="00114580" w:rsidRPr="001018FD" w:rsidRDefault="001018FD" w:rsidP="001018FD">
      <w:pPr>
        <w:pStyle w:val="a9"/>
      </w:pPr>
      <w:r w:rsidRPr="00E5367F">
        <w:t>Рисунок 5.4.</w:t>
      </w:r>
      <w:r>
        <w:t>8</w:t>
      </w:r>
      <w:r w:rsidRPr="00E5367F">
        <w:t xml:space="preserve"> – Прототип экранной формы </w:t>
      </w:r>
      <w:r w:rsidRPr="001018FD">
        <w:t>получения API-ключа</w:t>
      </w:r>
    </w:p>
    <w:p w14:paraId="3EBD447A" w14:textId="44991085" w:rsidR="00295D9C" w:rsidRPr="00CB3A35" w:rsidRDefault="00295D9C" w:rsidP="00295D9C">
      <w:pPr>
        <w:pStyle w:val="2"/>
      </w:pPr>
      <w:bookmarkStart w:id="28" w:name="_Toc210254064"/>
      <w:r w:rsidRPr="00CB3A35">
        <w:t>Требования к видам обеспечения</w:t>
      </w:r>
      <w:bookmarkEnd w:id="28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29" w:name="_Toc210254065"/>
      <w:r w:rsidRPr="00CB3A35">
        <w:t>Требования к математическому обеспечению</w:t>
      </w:r>
      <w:bookmarkEnd w:id="29"/>
    </w:p>
    <w:p w14:paraId="49AA7A42" w14:textId="77777777" w:rsidR="00AB34A4" w:rsidRDefault="00AB34A4" w:rsidP="00AB34A4">
      <w:bookmarkStart w:id="30" w:name="_Toc210254066"/>
      <w:r>
        <w:t>Для реализации заявленных функций CRM-системы должны быть использованы следующие математические модели и алгоритмы:</w:t>
      </w:r>
    </w:p>
    <w:p w14:paraId="2C211403" w14:textId="77777777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t>алгоритмы машинного обучения для анализа истории продаж и выявления закономерностей;</w:t>
      </w:r>
    </w:p>
    <w:p w14:paraId="0C098F5C" w14:textId="33F64DD3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t>методы прогнозирования для предсказания объёмов продаж и поведения клиентов;</w:t>
      </w:r>
    </w:p>
    <w:p w14:paraId="15225E0A" w14:textId="330FFF36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lastRenderedPageBreak/>
        <w:t>методы рекомендаций для формирования персонализированных предложений и улучшения стратегии продаж;</w:t>
      </w:r>
    </w:p>
    <w:p w14:paraId="2701B841" w14:textId="77777777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t>алгоритмы обработки и агрегации больших объёмов данных для формирования отчётов и визуализации ключевых показателей.</w:t>
      </w:r>
    </w:p>
    <w:p w14:paraId="2B1FFEE1" w14:textId="09709FF1" w:rsidR="00256697" w:rsidRPr="004D038B" w:rsidRDefault="00256697" w:rsidP="00256697">
      <w:pPr>
        <w:pStyle w:val="3"/>
      </w:pPr>
      <w:r w:rsidRPr="004D038B">
        <w:t>Требования к информационному обеспечению</w:t>
      </w:r>
      <w:bookmarkEnd w:id="30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F730505" w14:textId="16B34AF2" w:rsidR="00AB34A4" w:rsidRPr="00AB34A4" w:rsidRDefault="00AB34A4" w:rsidP="00AB34A4">
      <w:r w:rsidRPr="00AB34A4">
        <w:t>Система должна обеспечивать хранение информации о клиентах, сделках и покупках в структурированных форматах (JSON, CSV), обеспечивающих удобство обработки и интеграции с внешними приложениями.</w:t>
      </w:r>
    </w:p>
    <w:p w14:paraId="542B3871" w14:textId="774EE23A" w:rsidR="00C1672E" w:rsidRPr="009D1951" w:rsidRDefault="00AB34A4" w:rsidP="00AB34A4">
      <w:r w:rsidRPr="00AB34A4">
        <w:t>Данные аналитики, включая отчёты о продажах, выявленные тенденции и рекомендации AI-ассистента, должны храниться в стандартизированных форматах и предоставляться для экспорта в распространённых форматах: PDF, CSV, XLSX, что обеспечивает их последующую визуализацию, передачу и использование в сторонних системах.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77A2D2C1" w14:textId="77777777" w:rsidR="00AB34A4" w:rsidRDefault="00AB34A4" w:rsidP="00873FA2">
      <w:r w:rsidRPr="00AB34A4">
        <w:t>Информационная система должна обеспечивать поддержку русского языка, включая локализацию интерфейса и корректную обработку текстовой информации, поступающей от клиентов (например, комментарии, обращения, сообщения).</w:t>
      </w:r>
    </w:p>
    <w:p w14:paraId="186E7A30" w14:textId="07F90789" w:rsidR="00873FA2" w:rsidRPr="00C1672E" w:rsidRDefault="00AB34A4" w:rsidP="00873FA2">
      <w:r w:rsidRPr="00AB34A4">
        <w:t>AI-ассистент должен корректно анализировать текстовые данные на русском языке, формировать отчёты и рекомендации, а также предоставлять документацию и подсказки пользователю на русском языке.</w:t>
      </w:r>
    </w:p>
    <w:p w14:paraId="02ABA6DD" w14:textId="690215C8" w:rsidR="008239DB" w:rsidRPr="001574A1" w:rsidRDefault="004A0E13" w:rsidP="004A0E13">
      <w:pPr>
        <w:pStyle w:val="3"/>
      </w:pPr>
      <w:bookmarkStart w:id="31" w:name="_Toc210254067"/>
      <w:r w:rsidRPr="001574A1">
        <w:t>Требования к метрологическому обеспечению</w:t>
      </w:r>
      <w:bookmarkEnd w:id="31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32" w:name="_Toc210254068"/>
      <w:r w:rsidRPr="004F3D00">
        <w:t>Требования к техническому обеспечению</w:t>
      </w:r>
      <w:bookmarkEnd w:id="32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5DFC24E9" w14:textId="3C9BDFAB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bookmarkStart w:id="33" w:name="_Toc210254069"/>
      <w:r>
        <w:t>современный веб-браузер (</w:t>
      </w:r>
      <w:proofErr w:type="spellStart"/>
      <w:r>
        <w:t>Chrome</w:t>
      </w:r>
      <w:proofErr w:type="spellEnd"/>
      <w:r>
        <w:t>, Edge, Firefox, Safari);</w:t>
      </w:r>
    </w:p>
    <w:p w14:paraId="2D20D9D5" w14:textId="4AFFB765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t>интернет-соединение скоростью 5 Мбит/с и выше;</w:t>
      </w:r>
    </w:p>
    <w:p w14:paraId="60519C64" w14:textId="7D6BEB72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t>разрешение экрана минимум 1366×768;</w:t>
      </w:r>
    </w:p>
    <w:p w14:paraId="35E98444" w14:textId="674BE69D" w:rsid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</w:pPr>
      <w:r>
        <w:lastRenderedPageBreak/>
        <w:t>клавиатура и мышь или тачпад;</w:t>
      </w:r>
    </w:p>
    <w:p w14:paraId="5A83F9AC" w14:textId="68E75329" w:rsidR="00AB34A4" w:rsidRPr="00AB34A4" w:rsidRDefault="00AB34A4" w:rsidP="00AB34A4">
      <w:pPr>
        <w:pStyle w:val="a0"/>
        <w:numPr>
          <w:ilvl w:val="0"/>
          <w:numId w:val="43"/>
        </w:numPr>
        <w:spacing w:after="160"/>
        <w:ind w:left="0" w:firstLine="709"/>
        <w:rPr>
          <w:lang w:val="en-US"/>
        </w:rPr>
      </w:pPr>
      <w:r>
        <w:t xml:space="preserve">ОС </w:t>
      </w:r>
      <w:r w:rsidRPr="00AB34A4">
        <w:rPr>
          <w:lang w:val="en-US"/>
        </w:rPr>
        <w:t xml:space="preserve">Windows 10 </w:t>
      </w:r>
      <w:r>
        <w:t>и</w:t>
      </w:r>
      <w:r w:rsidRPr="00AB34A4">
        <w:rPr>
          <w:lang w:val="en-US"/>
        </w:rPr>
        <w:t xml:space="preserve"> </w:t>
      </w:r>
      <w:r>
        <w:t>выше</w:t>
      </w:r>
      <w:r w:rsidRPr="00AB34A4">
        <w:rPr>
          <w:lang w:val="en-US"/>
        </w:rPr>
        <w:t>.</w:t>
      </w:r>
    </w:p>
    <w:p w14:paraId="48FA2DD2" w14:textId="2F3F901F" w:rsidR="009730DA" w:rsidRPr="0089192C" w:rsidRDefault="00645BED" w:rsidP="00645BED">
      <w:pPr>
        <w:pStyle w:val="2"/>
      </w:pPr>
      <w:r w:rsidRPr="0089192C">
        <w:t>Требования к надежности</w:t>
      </w:r>
      <w:bookmarkEnd w:id="33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89192C">
        <w:t>осуществлением контроля входных данных;</w:t>
      </w:r>
    </w:p>
    <w:p w14:paraId="75E63AA1" w14:textId="605E496E" w:rsidR="00FB7C3E" w:rsidRPr="0089192C" w:rsidRDefault="00FB7C3E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840070">
        <w:t>регулярным следованием рекомендациям Министерства труда и социального развития РФ, изложенных в Постановлении от 23 июля 1998 г. «Об утверждении</w:t>
      </w:r>
      <w:r w:rsidRPr="00840070">
        <w:br/>
        <w:t>межотраслевых типовых норм времени на работы по сервисному обслуживанию</w:t>
      </w:r>
      <w:r w:rsidRPr="00840070">
        <w:br/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34" w:name="_Toc210254070"/>
      <w:r w:rsidRPr="000E7F6E">
        <w:t>Требования к безопасности</w:t>
      </w:r>
      <w:bookmarkEnd w:id="34"/>
    </w:p>
    <w:p w14:paraId="771A66BD" w14:textId="77777777" w:rsidR="00AB34A4" w:rsidRDefault="00AB34A4" w:rsidP="00AB34A4">
      <w:r w:rsidRPr="00AB34A4">
        <w:t>Безопасное функционирование системы обеспечивается комплексом организационно-технических мер, соответствующих действующим стандартам информационной безопасности, включая ГОСТ 51188–98 «Защита информации. Испытания программных средств на наличие компьютерных вирусов».</w:t>
      </w:r>
    </w:p>
    <w:p w14:paraId="07940BC3" w14:textId="67FAFA8E" w:rsidR="003D060F" w:rsidRPr="000E7F6E" w:rsidRDefault="00AB34A4" w:rsidP="00AB34A4">
      <w:r w:rsidRPr="00AB34A4">
        <w:t>Система обрабатывает персональные данные клиентов, такие как имена, контактные сведения, история покупок и взаимодействий, а также аналитическую информацию, формируемую AI-ассистентом.</w:t>
      </w:r>
      <w:r>
        <w:t xml:space="preserve"> </w:t>
      </w:r>
      <w:r w:rsidRPr="00AB34A4">
        <w:t>Сбор, хранение и использование этих данных разрешены исключительно для ведения клиентской базы, анализа продаж и предоставления пользователю рекомендаций.</w:t>
      </w:r>
      <w:r>
        <w:t xml:space="preserve"> </w:t>
      </w:r>
      <w:r w:rsidRPr="00AB34A4">
        <w:t>Система должна гарантировать конфиденциальность информации, защиту данных от несанкционированного доступа и предотвращать их передачу третьим лицам без согласия владельца.</w:t>
      </w:r>
    </w:p>
    <w:p w14:paraId="32C4A45D" w14:textId="6CFC431E" w:rsidR="007A3137" w:rsidRPr="009C7D66" w:rsidRDefault="007A3137" w:rsidP="007A3137">
      <w:pPr>
        <w:pStyle w:val="2"/>
      </w:pPr>
      <w:bookmarkStart w:id="35" w:name="_Toc210254071"/>
      <w:r w:rsidRPr="009C7D66">
        <w:t>Требования к патентной чистоте</w:t>
      </w:r>
      <w:bookmarkEnd w:id="35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9C7D66">
        <w:lastRenderedPageBreak/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36" w:name="_Toc210254072"/>
      <w:r w:rsidRPr="00CA3112">
        <w:t>Требования к перспективам развития</w:t>
      </w:r>
      <w:bookmarkEnd w:id="36"/>
    </w:p>
    <w:p w14:paraId="5E4D561E" w14:textId="77777777" w:rsidR="00CA3112" w:rsidRPr="00CA3112" w:rsidRDefault="00CA3112" w:rsidP="00CA3112">
      <w:r w:rsidRPr="00CA3112">
        <w:t>Программа может иметь следующие направления дальнейшего развития:</w:t>
      </w:r>
    </w:p>
    <w:p w14:paraId="7DA9FAF1" w14:textId="20390C03" w:rsid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>
        <w:t>расширение функционала AI-ассистента с применением машинного обучения и нейронных сетей для более точного анализа продаж и прогнозирования поведения клиентов;</w:t>
      </w:r>
    </w:p>
    <w:p w14:paraId="7D0CE2C9" w14:textId="119C42EB" w:rsid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>
        <w:t>интеграция с внешними сервисами и платформами (ERP, почтовые системы, мессенджеры) для автоматического сбора и обработки данных;</w:t>
      </w:r>
    </w:p>
    <w:p w14:paraId="7265474E" w14:textId="78704526" w:rsid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>
        <w:t xml:space="preserve">разработка мобильной версии CRM для платформ </w:t>
      </w:r>
      <w:proofErr w:type="spellStart"/>
      <w:r w:rsidRPr="00977386">
        <w:t>Android</w:t>
      </w:r>
      <w:proofErr w:type="spellEnd"/>
      <w:r w:rsidRPr="00977386">
        <w:t xml:space="preserve"> и </w:t>
      </w:r>
      <w:proofErr w:type="spellStart"/>
      <w:r w:rsidRPr="00977386">
        <w:t>iOS</w:t>
      </w:r>
      <w:proofErr w:type="spellEnd"/>
      <w:r>
        <w:t>;</w:t>
      </w:r>
    </w:p>
    <w:p w14:paraId="326D7924" w14:textId="63BA3EEC" w:rsidR="00977386" w:rsidRDefault="00977386" w:rsidP="00977386">
      <w:pPr>
        <w:pStyle w:val="a0"/>
        <w:numPr>
          <w:ilvl w:val="0"/>
          <w:numId w:val="43"/>
        </w:numPr>
        <w:spacing w:after="160"/>
        <w:ind w:left="0" w:firstLine="709"/>
      </w:pPr>
      <w:r>
        <w:t>расширение возможностей контроля групп пользователей, выявление пользователей с перспективными сделками и выявление предпочтений в продуктах у пользователей.</w:t>
      </w:r>
    </w:p>
    <w:p w14:paraId="64BA91CA" w14:textId="77777777" w:rsidR="00977386" w:rsidRPr="00CA3112" w:rsidRDefault="00977386" w:rsidP="00977386">
      <w:pPr>
        <w:spacing w:after="160"/>
      </w:pPr>
    </w:p>
    <w:p w14:paraId="7B2062F0" w14:textId="54ECF06C" w:rsidR="00127A5A" w:rsidRPr="004671B8" w:rsidRDefault="00127A5A" w:rsidP="00127A5A">
      <w:pPr>
        <w:pStyle w:val="1"/>
      </w:pPr>
      <w:bookmarkStart w:id="37" w:name="_Toc210254073"/>
      <w:r w:rsidRPr="004671B8">
        <w:lastRenderedPageBreak/>
        <w:t>Состав и содержание работ</w:t>
      </w:r>
      <w:bookmarkEnd w:id="37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010365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56D3E86D" w:rsidR="00010365" w:rsidRPr="004671B8" w:rsidRDefault="00010365" w:rsidP="00010365">
            <w:pPr>
              <w:pStyle w:val="vgutTableText"/>
            </w:pPr>
            <w:r w:rsidRPr="00BB0BB6">
              <w:t>№ этапа</w:t>
            </w:r>
          </w:p>
        </w:tc>
        <w:tc>
          <w:tcPr>
            <w:tcW w:w="2490" w:type="dxa"/>
          </w:tcPr>
          <w:p w14:paraId="5CE8F561" w14:textId="0265FDD3" w:rsidR="00010365" w:rsidRPr="004671B8" w:rsidRDefault="00010365" w:rsidP="00010365">
            <w:pPr>
              <w:pStyle w:val="vgutTableText"/>
            </w:pPr>
            <w:r w:rsidRPr="00BB0BB6">
              <w:t>Наименование этапа</w:t>
            </w:r>
          </w:p>
        </w:tc>
        <w:tc>
          <w:tcPr>
            <w:tcW w:w="1701" w:type="dxa"/>
          </w:tcPr>
          <w:p w14:paraId="701A5F47" w14:textId="01B815B3" w:rsidR="00010365" w:rsidRPr="004671B8" w:rsidRDefault="00010365" w:rsidP="00010365">
            <w:pPr>
              <w:pStyle w:val="vgutTableText"/>
            </w:pPr>
            <w:r w:rsidRPr="00BB0BB6">
              <w:t>Длительность</w:t>
            </w:r>
          </w:p>
        </w:tc>
        <w:tc>
          <w:tcPr>
            <w:tcW w:w="2835" w:type="dxa"/>
          </w:tcPr>
          <w:p w14:paraId="3EC62D37" w14:textId="3FAED0F7" w:rsidR="00010365" w:rsidRPr="004671B8" w:rsidRDefault="00010365" w:rsidP="00010365">
            <w:pPr>
              <w:pStyle w:val="vgutTableText"/>
            </w:pPr>
            <w:r w:rsidRPr="00BB0BB6">
              <w:t>Состав работ</w:t>
            </w:r>
          </w:p>
        </w:tc>
        <w:tc>
          <w:tcPr>
            <w:tcW w:w="2409" w:type="dxa"/>
          </w:tcPr>
          <w:p w14:paraId="53C16BB9" w14:textId="21192026" w:rsidR="00010365" w:rsidRPr="004671B8" w:rsidRDefault="00010365" w:rsidP="00010365">
            <w:pPr>
              <w:pStyle w:val="vgutTableText"/>
            </w:pPr>
            <w:r w:rsidRPr="00BB0BB6">
              <w:t>Результат</w:t>
            </w:r>
          </w:p>
        </w:tc>
      </w:tr>
      <w:tr w:rsidR="00010365" w:rsidRPr="004671B8" w14:paraId="570C3E36" w14:textId="77777777" w:rsidTr="005C749B">
        <w:tc>
          <w:tcPr>
            <w:tcW w:w="766" w:type="dxa"/>
          </w:tcPr>
          <w:p w14:paraId="0038DE3F" w14:textId="14E4EF6B" w:rsidR="00010365" w:rsidRPr="004671B8" w:rsidRDefault="00010365" w:rsidP="00010365">
            <w:pPr>
              <w:pStyle w:val="vgutTableText"/>
            </w:pPr>
            <w:r w:rsidRPr="00BB0BB6">
              <w:t>1</w:t>
            </w:r>
          </w:p>
        </w:tc>
        <w:tc>
          <w:tcPr>
            <w:tcW w:w="2490" w:type="dxa"/>
          </w:tcPr>
          <w:p w14:paraId="20B2CAE4" w14:textId="766E51F3" w:rsidR="00010365" w:rsidRPr="004671B8" w:rsidRDefault="00010365" w:rsidP="00010365">
            <w:pPr>
              <w:pStyle w:val="vgutTableText"/>
            </w:pPr>
            <w:r w:rsidRPr="00BB0BB6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2C2B7E9C" w:rsidR="00010365" w:rsidRPr="004671B8" w:rsidRDefault="00010365" w:rsidP="00010365">
            <w:pPr>
              <w:pStyle w:val="vgutTableText"/>
            </w:pPr>
            <w:r w:rsidRPr="00BB0BB6">
              <w:t>1 неделя</w:t>
            </w:r>
          </w:p>
        </w:tc>
        <w:tc>
          <w:tcPr>
            <w:tcW w:w="2835" w:type="dxa"/>
          </w:tcPr>
          <w:p w14:paraId="51EC0C83" w14:textId="208DC73F" w:rsidR="00010365" w:rsidRPr="004671B8" w:rsidRDefault="00010365" w:rsidP="00010365">
            <w:pPr>
              <w:pStyle w:val="vgutTableText"/>
            </w:pPr>
            <w:r w:rsidRPr="00BB0BB6">
              <w:t>Анализ предметной области, изучение существующих программ, выявление их достоинств и недостатков</w:t>
            </w:r>
          </w:p>
        </w:tc>
        <w:tc>
          <w:tcPr>
            <w:tcW w:w="2409" w:type="dxa"/>
          </w:tcPr>
          <w:p w14:paraId="67A8F001" w14:textId="6FB004E8" w:rsidR="00010365" w:rsidRPr="004671B8" w:rsidRDefault="00010365" w:rsidP="00010365">
            <w:pPr>
              <w:pStyle w:val="vgutTableText"/>
            </w:pPr>
            <w:r w:rsidRPr="00BB0BB6">
              <w:t>Получено представление о функционале будущей системы</w:t>
            </w:r>
          </w:p>
        </w:tc>
      </w:tr>
      <w:tr w:rsidR="00010365" w:rsidRPr="004671B8" w14:paraId="765A5A47" w14:textId="77777777" w:rsidTr="005C749B">
        <w:tc>
          <w:tcPr>
            <w:tcW w:w="766" w:type="dxa"/>
          </w:tcPr>
          <w:p w14:paraId="0BBB9462" w14:textId="31F54797" w:rsidR="00010365" w:rsidRPr="004671B8" w:rsidRDefault="00010365" w:rsidP="00010365">
            <w:pPr>
              <w:pStyle w:val="vgutTableText"/>
            </w:pPr>
            <w:r w:rsidRPr="00BB0BB6">
              <w:t>2</w:t>
            </w:r>
          </w:p>
        </w:tc>
        <w:tc>
          <w:tcPr>
            <w:tcW w:w="2490" w:type="dxa"/>
          </w:tcPr>
          <w:p w14:paraId="36382342" w14:textId="00215221" w:rsidR="00010365" w:rsidRPr="004671B8" w:rsidRDefault="00010365" w:rsidP="00010365">
            <w:pPr>
              <w:pStyle w:val="vgutTableText"/>
            </w:pPr>
            <w:r w:rsidRPr="00BB0BB6">
              <w:t>Разработка технического задания</w:t>
            </w:r>
          </w:p>
        </w:tc>
        <w:tc>
          <w:tcPr>
            <w:tcW w:w="1701" w:type="dxa"/>
          </w:tcPr>
          <w:p w14:paraId="22AD6289" w14:textId="700F6188" w:rsidR="00010365" w:rsidRPr="004671B8" w:rsidRDefault="00010365" w:rsidP="00010365">
            <w:pPr>
              <w:pStyle w:val="vgutTableText"/>
            </w:pPr>
            <w:r w:rsidRPr="00BB0BB6">
              <w:t>1 неделя</w:t>
            </w:r>
          </w:p>
        </w:tc>
        <w:tc>
          <w:tcPr>
            <w:tcW w:w="2835" w:type="dxa"/>
          </w:tcPr>
          <w:p w14:paraId="70A9E727" w14:textId="1EA21442" w:rsidR="00010365" w:rsidRPr="004671B8" w:rsidRDefault="00010365" w:rsidP="00010365">
            <w:pPr>
              <w:pStyle w:val="vgutTableText"/>
            </w:pPr>
            <w:r w:rsidRPr="00BB0BB6">
              <w:t>Составление и согласование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72A835EF" w:rsidR="00010365" w:rsidRPr="004671B8" w:rsidRDefault="00010365" w:rsidP="00010365">
            <w:pPr>
              <w:pStyle w:val="vgutTableText"/>
            </w:pPr>
            <w:r w:rsidRPr="00BB0BB6">
              <w:t>Утверждённое техническое задание</w:t>
            </w:r>
          </w:p>
        </w:tc>
      </w:tr>
      <w:tr w:rsidR="00010365" w:rsidRPr="004671B8" w14:paraId="50EE4F50" w14:textId="77777777" w:rsidTr="005C749B">
        <w:tc>
          <w:tcPr>
            <w:tcW w:w="766" w:type="dxa"/>
          </w:tcPr>
          <w:p w14:paraId="03465E2B" w14:textId="795BDB39" w:rsidR="00010365" w:rsidRPr="004671B8" w:rsidRDefault="00010365" w:rsidP="00010365">
            <w:pPr>
              <w:pStyle w:val="vgutTableText"/>
            </w:pPr>
            <w:r w:rsidRPr="00BB0BB6">
              <w:t>3</w:t>
            </w:r>
          </w:p>
        </w:tc>
        <w:tc>
          <w:tcPr>
            <w:tcW w:w="2490" w:type="dxa"/>
          </w:tcPr>
          <w:p w14:paraId="3D973B36" w14:textId="22080015" w:rsidR="00010365" w:rsidRPr="004671B8" w:rsidRDefault="00010365" w:rsidP="00010365">
            <w:pPr>
              <w:pStyle w:val="vgutTableText"/>
            </w:pPr>
            <w:r w:rsidRPr="00BB0BB6">
              <w:t>Проектирование</w:t>
            </w:r>
          </w:p>
        </w:tc>
        <w:tc>
          <w:tcPr>
            <w:tcW w:w="1701" w:type="dxa"/>
          </w:tcPr>
          <w:p w14:paraId="6DC76B2C" w14:textId="6D223204" w:rsidR="00010365" w:rsidRPr="004671B8" w:rsidRDefault="00010365" w:rsidP="00010365">
            <w:pPr>
              <w:pStyle w:val="vgutTableText"/>
            </w:pPr>
            <w:r w:rsidRPr="00BB0BB6">
              <w:t>2 недели</w:t>
            </w:r>
          </w:p>
        </w:tc>
        <w:tc>
          <w:tcPr>
            <w:tcW w:w="2835" w:type="dxa"/>
          </w:tcPr>
          <w:p w14:paraId="16675EB0" w14:textId="30B53406" w:rsidR="00010365" w:rsidRPr="004671B8" w:rsidRDefault="00010365" w:rsidP="00010365">
            <w:pPr>
              <w:pStyle w:val="vgutTableText"/>
            </w:pPr>
            <w:r w:rsidRPr="00BB0BB6">
              <w:t>Разработка архитектуры приложения, описание алгоритмов работы системы, подготовка макетов интерфейса</w:t>
            </w:r>
          </w:p>
        </w:tc>
        <w:tc>
          <w:tcPr>
            <w:tcW w:w="2409" w:type="dxa"/>
          </w:tcPr>
          <w:p w14:paraId="16A84867" w14:textId="48DD6084" w:rsidR="00010365" w:rsidRPr="004671B8" w:rsidRDefault="00010365" w:rsidP="00010365">
            <w:pPr>
              <w:pStyle w:val="vgutTableText"/>
            </w:pPr>
            <w:r w:rsidRPr="00BB0BB6">
              <w:t>Спроектирована структура ПО и макеты интерфейса</w:t>
            </w:r>
          </w:p>
        </w:tc>
      </w:tr>
      <w:tr w:rsidR="00010365" w:rsidRPr="004671B8" w14:paraId="240F0B09" w14:textId="77777777" w:rsidTr="005C749B">
        <w:tc>
          <w:tcPr>
            <w:tcW w:w="766" w:type="dxa"/>
          </w:tcPr>
          <w:p w14:paraId="02ADCE85" w14:textId="1622DD53" w:rsidR="00010365" w:rsidRPr="004671B8" w:rsidRDefault="00010365" w:rsidP="00010365">
            <w:pPr>
              <w:pStyle w:val="vgutTableText"/>
            </w:pPr>
            <w:r w:rsidRPr="00BB0BB6">
              <w:t>4</w:t>
            </w:r>
          </w:p>
        </w:tc>
        <w:tc>
          <w:tcPr>
            <w:tcW w:w="2490" w:type="dxa"/>
          </w:tcPr>
          <w:p w14:paraId="60D87CBC" w14:textId="2EF8BA0F" w:rsidR="00010365" w:rsidRPr="004671B8" w:rsidRDefault="00010365" w:rsidP="00010365">
            <w:pPr>
              <w:pStyle w:val="vgutTableText"/>
            </w:pPr>
            <w:r w:rsidRPr="00BB0BB6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75285016" w:rsidR="00010365" w:rsidRPr="004671B8" w:rsidRDefault="00010365" w:rsidP="00010365">
            <w:pPr>
              <w:pStyle w:val="vgutTableText"/>
            </w:pPr>
            <w:r w:rsidRPr="00BB0BB6">
              <w:t>5 недель</w:t>
            </w:r>
          </w:p>
        </w:tc>
        <w:tc>
          <w:tcPr>
            <w:tcW w:w="2835" w:type="dxa"/>
          </w:tcPr>
          <w:p w14:paraId="75D7DE0B" w14:textId="4B71B6BD" w:rsidR="00010365" w:rsidRPr="004671B8" w:rsidRDefault="00010365" w:rsidP="00010365">
            <w:pPr>
              <w:pStyle w:val="vgutTableText"/>
            </w:pPr>
            <w:r w:rsidRPr="00BB0BB6">
              <w:t>Написание исходного кода, реализация функций работы с клиентами, продажами, отчётами и AI-аналитикой</w:t>
            </w:r>
          </w:p>
        </w:tc>
        <w:tc>
          <w:tcPr>
            <w:tcW w:w="2409" w:type="dxa"/>
          </w:tcPr>
          <w:p w14:paraId="756E5064" w14:textId="0E880A95" w:rsidR="00010365" w:rsidRPr="004671B8" w:rsidRDefault="00010365" w:rsidP="00010365">
            <w:pPr>
              <w:pStyle w:val="vgutTableText"/>
            </w:pPr>
            <w:r w:rsidRPr="00BB0BB6">
              <w:t>Рабочий прототип системы</w:t>
            </w:r>
          </w:p>
        </w:tc>
      </w:tr>
      <w:tr w:rsidR="00010365" w:rsidRPr="004671B8" w14:paraId="34B1E48E" w14:textId="77777777" w:rsidTr="005C749B">
        <w:tc>
          <w:tcPr>
            <w:tcW w:w="766" w:type="dxa"/>
          </w:tcPr>
          <w:p w14:paraId="20B381EB" w14:textId="77EE52EB" w:rsidR="00010365" w:rsidRPr="004671B8" w:rsidRDefault="00010365" w:rsidP="00010365">
            <w:pPr>
              <w:pStyle w:val="vgutTableText"/>
            </w:pPr>
            <w:r w:rsidRPr="00BB0BB6">
              <w:t>5</w:t>
            </w:r>
          </w:p>
        </w:tc>
        <w:tc>
          <w:tcPr>
            <w:tcW w:w="2490" w:type="dxa"/>
          </w:tcPr>
          <w:p w14:paraId="218BCB55" w14:textId="6C2BF0BC" w:rsidR="00010365" w:rsidRPr="004671B8" w:rsidRDefault="00010365" w:rsidP="00010365">
            <w:pPr>
              <w:pStyle w:val="vgutTableText"/>
            </w:pPr>
            <w:r w:rsidRPr="00BB0BB6">
              <w:t>Тестирование программы</w:t>
            </w:r>
          </w:p>
        </w:tc>
        <w:tc>
          <w:tcPr>
            <w:tcW w:w="1701" w:type="dxa"/>
          </w:tcPr>
          <w:p w14:paraId="0B044B7E" w14:textId="00B1B5D7" w:rsidR="00010365" w:rsidRPr="004671B8" w:rsidRDefault="00010365" w:rsidP="00010365">
            <w:pPr>
              <w:pStyle w:val="vgutTableText"/>
            </w:pPr>
            <w:r w:rsidRPr="00BB0BB6">
              <w:t>1 неделя</w:t>
            </w:r>
          </w:p>
        </w:tc>
        <w:tc>
          <w:tcPr>
            <w:tcW w:w="2835" w:type="dxa"/>
          </w:tcPr>
          <w:p w14:paraId="3ED0E72B" w14:textId="6D8D2CAA" w:rsidR="00010365" w:rsidRPr="004671B8" w:rsidRDefault="00010365" w:rsidP="00010365">
            <w:pPr>
              <w:pStyle w:val="vgutTableText"/>
            </w:pPr>
            <w:r w:rsidRPr="00BB0BB6">
              <w:t>Проведение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3B7E7DD7" w:rsidR="00010365" w:rsidRPr="004671B8" w:rsidRDefault="00010365" w:rsidP="00010365">
            <w:pPr>
              <w:pStyle w:val="vgutTableText"/>
            </w:pPr>
            <w:r w:rsidRPr="00BB0BB6">
              <w:t>Список ошибок и предложений по доработке</w:t>
            </w:r>
          </w:p>
        </w:tc>
      </w:tr>
      <w:tr w:rsidR="00010365" w:rsidRPr="004671B8" w14:paraId="7F95A406" w14:textId="77777777" w:rsidTr="005C749B">
        <w:tc>
          <w:tcPr>
            <w:tcW w:w="766" w:type="dxa"/>
          </w:tcPr>
          <w:p w14:paraId="42550801" w14:textId="083EF59D" w:rsidR="00010365" w:rsidRPr="004671B8" w:rsidRDefault="00010365" w:rsidP="00010365">
            <w:pPr>
              <w:pStyle w:val="vgutTableText"/>
            </w:pPr>
            <w:r w:rsidRPr="00BB0BB6">
              <w:t>6</w:t>
            </w:r>
          </w:p>
        </w:tc>
        <w:tc>
          <w:tcPr>
            <w:tcW w:w="2490" w:type="dxa"/>
          </w:tcPr>
          <w:p w14:paraId="5320DED6" w14:textId="178B1E62" w:rsidR="00010365" w:rsidRPr="004671B8" w:rsidRDefault="00010365" w:rsidP="00010365">
            <w:pPr>
              <w:pStyle w:val="vgutTableText"/>
            </w:pPr>
            <w:r w:rsidRPr="00BB0BB6">
              <w:t>Доработка программы</w:t>
            </w:r>
          </w:p>
        </w:tc>
        <w:tc>
          <w:tcPr>
            <w:tcW w:w="1701" w:type="dxa"/>
          </w:tcPr>
          <w:p w14:paraId="2F1194BB" w14:textId="1C7C233F" w:rsidR="00010365" w:rsidRPr="004671B8" w:rsidRDefault="00010365" w:rsidP="00010365">
            <w:pPr>
              <w:pStyle w:val="vgutTableText"/>
            </w:pPr>
            <w:r w:rsidRPr="00BB0BB6">
              <w:t>2 недели</w:t>
            </w:r>
          </w:p>
        </w:tc>
        <w:tc>
          <w:tcPr>
            <w:tcW w:w="2835" w:type="dxa"/>
          </w:tcPr>
          <w:p w14:paraId="50838D5E" w14:textId="5B1A1879" w:rsidR="00010365" w:rsidRPr="004671B8" w:rsidRDefault="00010365" w:rsidP="00010365">
            <w:pPr>
              <w:pStyle w:val="vgutTableText"/>
            </w:pPr>
            <w:r w:rsidRPr="00BB0BB6">
              <w:t>Исправление найденных ошибок, оптимизация интерфейса и алгоритмов</w:t>
            </w:r>
          </w:p>
        </w:tc>
        <w:tc>
          <w:tcPr>
            <w:tcW w:w="2409" w:type="dxa"/>
          </w:tcPr>
          <w:p w14:paraId="61D33B45" w14:textId="459DBFD8" w:rsidR="00010365" w:rsidRPr="004671B8" w:rsidRDefault="00010365" w:rsidP="00010365">
            <w:pPr>
              <w:pStyle w:val="vgutTableText"/>
            </w:pPr>
            <w:r w:rsidRPr="00BB0BB6">
              <w:t>Исправленная версия системы</w:t>
            </w:r>
          </w:p>
        </w:tc>
      </w:tr>
      <w:tr w:rsidR="00010365" w:rsidRPr="004671B8" w14:paraId="2D62D645" w14:textId="77777777" w:rsidTr="005C749B">
        <w:tc>
          <w:tcPr>
            <w:tcW w:w="766" w:type="dxa"/>
          </w:tcPr>
          <w:p w14:paraId="0885E8A5" w14:textId="529121E7" w:rsidR="00010365" w:rsidRPr="004671B8" w:rsidRDefault="00010365" w:rsidP="00010365">
            <w:pPr>
              <w:pStyle w:val="vgutTableText"/>
              <w:rPr>
                <w:lang w:val="en-US"/>
              </w:rPr>
            </w:pPr>
            <w:r w:rsidRPr="00BB0BB6">
              <w:t>7</w:t>
            </w:r>
          </w:p>
        </w:tc>
        <w:tc>
          <w:tcPr>
            <w:tcW w:w="2490" w:type="dxa"/>
          </w:tcPr>
          <w:p w14:paraId="143AC3E2" w14:textId="2047FDCE" w:rsidR="00010365" w:rsidRPr="004671B8" w:rsidRDefault="00010365" w:rsidP="00010365">
            <w:pPr>
              <w:pStyle w:val="vgutTableText"/>
            </w:pPr>
            <w:r w:rsidRPr="00BB0BB6">
              <w:t>Составление отчётной документации</w:t>
            </w:r>
          </w:p>
        </w:tc>
        <w:tc>
          <w:tcPr>
            <w:tcW w:w="1701" w:type="dxa"/>
          </w:tcPr>
          <w:p w14:paraId="2D796296" w14:textId="352C239D" w:rsidR="00010365" w:rsidRPr="004671B8" w:rsidRDefault="00010365" w:rsidP="00010365">
            <w:pPr>
              <w:pStyle w:val="vgutTableText"/>
            </w:pPr>
            <w:r w:rsidRPr="00BB0BB6">
              <w:t>1 неделя</w:t>
            </w:r>
          </w:p>
        </w:tc>
        <w:tc>
          <w:tcPr>
            <w:tcW w:w="2835" w:type="dxa"/>
          </w:tcPr>
          <w:p w14:paraId="24C7D1C9" w14:textId="4C0D6D1F" w:rsidR="00010365" w:rsidRPr="004671B8" w:rsidRDefault="00010365" w:rsidP="00010365">
            <w:pPr>
              <w:pStyle w:val="vgutTableText"/>
            </w:pPr>
            <w:r w:rsidRPr="00BB0BB6">
              <w:t>Разработка и утверждение всей необходимой документации</w:t>
            </w:r>
          </w:p>
        </w:tc>
        <w:tc>
          <w:tcPr>
            <w:tcW w:w="2409" w:type="dxa"/>
          </w:tcPr>
          <w:p w14:paraId="20C7D5D3" w14:textId="7CD368E8" w:rsidR="00010365" w:rsidRPr="004671B8" w:rsidRDefault="00010365" w:rsidP="00010365">
            <w:pPr>
              <w:pStyle w:val="vgutTableText"/>
            </w:pPr>
            <w:r w:rsidRPr="00BB0BB6">
              <w:t>Готовая отчётная документация</w:t>
            </w:r>
          </w:p>
        </w:tc>
      </w:tr>
      <w:tr w:rsidR="00010365" w:rsidRPr="00004079" w14:paraId="159AD04D" w14:textId="77777777" w:rsidTr="005C749B">
        <w:tc>
          <w:tcPr>
            <w:tcW w:w="766" w:type="dxa"/>
          </w:tcPr>
          <w:p w14:paraId="66205FB1" w14:textId="3F5F0DEB" w:rsidR="00010365" w:rsidRPr="004671B8" w:rsidRDefault="00010365" w:rsidP="00010365">
            <w:pPr>
              <w:pStyle w:val="vgutTableText"/>
            </w:pPr>
            <w:r w:rsidRPr="00BB0BB6">
              <w:t>8</w:t>
            </w:r>
          </w:p>
        </w:tc>
        <w:tc>
          <w:tcPr>
            <w:tcW w:w="2490" w:type="dxa"/>
          </w:tcPr>
          <w:p w14:paraId="0303EC0F" w14:textId="3BE4527A" w:rsidR="00010365" w:rsidRPr="004671B8" w:rsidRDefault="00010365" w:rsidP="00010365">
            <w:pPr>
              <w:pStyle w:val="vgutTableText"/>
            </w:pPr>
            <w:r w:rsidRPr="00BB0BB6">
              <w:t>Приёмно-сдаточные испытания</w:t>
            </w:r>
          </w:p>
        </w:tc>
        <w:tc>
          <w:tcPr>
            <w:tcW w:w="1701" w:type="dxa"/>
          </w:tcPr>
          <w:p w14:paraId="4883BE5C" w14:textId="56937137" w:rsidR="00010365" w:rsidRPr="004671B8" w:rsidRDefault="00010365" w:rsidP="00010365">
            <w:pPr>
              <w:pStyle w:val="vgutTableText"/>
            </w:pPr>
            <w:r w:rsidRPr="00BB0BB6">
              <w:t>1 неделя</w:t>
            </w:r>
          </w:p>
        </w:tc>
        <w:tc>
          <w:tcPr>
            <w:tcW w:w="2835" w:type="dxa"/>
          </w:tcPr>
          <w:p w14:paraId="012AB123" w14:textId="3902A059" w:rsidR="00010365" w:rsidRPr="004671B8" w:rsidRDefault="00010365" w:rsidP="00010365">
            <w:pPr>
              <w:pStyle w:val="vgutTableText"/>
            </w:pPr>
            <w:r w:rsidRPr="00BB0BB6">
              <w:t xml:space="preserve">Представление системы и документации </w:t>
            </w:r>
            <w:r w:rsidRPr="00BB0BB6">
              <w:lastRenderedPageBreak/>
              <w:t>комиссии, оформление результатов испытаний</w:t>
            </w:r>
          </w:p>
        </w:tc>
        <w:tc>
          <w:tcPr>
            <w:tcW w:w="2409" w:type="dxa"/>
          </w:tcPr>
          <w:p w14:paraId="5DDA2A6F" w14:textId="6665A201" w:rsidR="00010365" w:rsidRPr="004671B8" w:rsidRDefault="00010365" w:rsidP="00010365">
            <w:pPr>
              <w:pStyle w:val="vgutTableText"/>
            </w:pPr>
            <w:r w:rsidRPr="00BB0BB6">
              <w:lastRenderedPageBreak/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38" w:name="_Toc210254074"/>
      <w:r w:rsidRPr="00FD499E">
        <w:lastRenderedPageBreak/>
        <w:t>Требования к документированию</w:t>
      </w:r>
      <w:bookmarkEnd w:id="2"/>
      <w:bookmarkEnd w:id="3"/>
      <w:bookmarkEnd w:id="38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FD499E">
        <w:t>техническое задание;</w:t>
      </w:r>
    </w:p>
    <w:p w14:paraId="7B183DAB" w14:textId="22F45680" w:rsidR="00710576" w:rsidRPr="00FD499E" w:rsidRDefault="00FD499E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39" w:name="_Toc210254075"/>
      <w:r w:rsidRPr="003F35F6">
        <w:lastRenderedPageBreak/>
        <w:t>Требования к приемно-сдаточным процедурам</w:t>
      </w:r>
      <w:bookmarkEnd w:id="39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>м учебной практики УП.03 – Долженковой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840070">
      <w:pPr>
        <w:pStyle w:val="a0"/>
        <w:numPr>
          <w:ilvl w:val="0"/>
          <w:numId w:val="43"/>
        </w:numPr>
        <w:spacing w:after="160"/>
        <w:ind w:left="0" w:firstLine="709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2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AEAA" w14:textId="77777777" w:rsidR="007C614B" w:rsidRDefault="007C614B">
      <w:pPr>
        <w:spacing w:before="0" w:line="240" w:lineRule="auto"/>
      </w:pPr>
      <w:r>
        <w:separator/>
      </w:r>
    </w:p>
  </w:endnote>
  <w:endnote w:type="continuationSeparator" w:id="0">
    <w:p w14:paraId="368399DE" w14:textId="77777777" w:rsidR="007C614B" w:rsidRDefault="007C614B">
      <w:pPr>
        <w:spacing w:before="0" w:line="240" w:lineRule="auto"/>
      </w:pPr>
      <w:r>
        <w:continuationSeparator/>
      </w:r>
    </w:p>
  </w:endnote>
  <w:endnote w:type="continuationNotice" w:id="1">
    <w:p w14:paraId="70320D5B" w14:textId="77777777" w:rsidR="007C614B" w:rsidRDefault="007C614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39B5A" w14:textId="77777777" w:rsidR="007C614B" w:rsidRDefault="007C614B" w:rsidP="00990EAC">
      <w:pPr>
        <w:spacing w:before="0" w:line="240" w:lineRule="auto"/>
      </w:pPr>
      <w:r>
        <w:separator/>
      </w:r>
    </w:p>
  </w:footnote>
  <w:footnote w:type="continuationSeparator" w:id="0">
    <w:p w14:paraId="4730EE23" w14:textId="77777777" w:rsidR="007C614B" w:rsidRDefault="007C614B" w:rsidP="00990EAC">
      <w:pPr>
        <w:spacing w:before="0" w:line="240" w:lineRule="auto"/>
      </w:pPr>
      <w:r>
        <w:continuationSeparator/>
      </w:r>
    </w:p>
  </w:footnote>
  <w:footnote w:type="continuationNotice" w:id="1">
    <w:p w14:paraId="354F0750" w14:textId="77777777" w:rsidR="007C614B" w:rsidRDefault="007C614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DE6571"/>
    <w:multiLevelType w:val="multilevel"/>
    <w:tmpl w:val="C88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282C"/>
    <w:multiLevelType w:val="multilevel"/>
    <w:tmpl w:val="B2202484"/>
    <w:lvl w:ilvl="0">
      <w:start w:val="1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7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EA4B3F"/>
    <w:multiLevelType w:val="multilevel"/>
    <w:tmpl w:val="F4F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3A07"/>
    <w:multiLevelType w:val="multilevel"/>
    <w:tmpl w:val="BE4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206A"/>
    <w:multiLevelType w:val="multilevel"/>
    <w:tmpl w:val="7CF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F13AE"/>
    <w:multiLevelType w:val="multilevel"/>
    <w:tmpl w:val="57F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D961177"/>
    <w:multiLevelType w:val="multilevel"/>
    <w:tmpl w:val="6DC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D0B45"/>
    <w:multiLevelType w:val="multilevel"/>
    <w:tmpl w:val="041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B08AC"/>
    <w:multiLevelType w:val="multilevel"/>
    <w:tmpl w:val="DA6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6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E413BA"/>
    <w:multiLevelType w:val="multilevel"/>
    <w:tmpl w:val="FFC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6B140F3"/>
    <w:multiLevelType w:val="multilevel"/>
    <w:tmpl w:val="D91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3610A"/>
    <w:multiLevelType w:val="multilevel"/>
    <w:tmpl w:val="10D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E33AE"/>
    <w:multiLevelType w:val="multilevel"/>
    <w:tmpl w:val="C25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1297B"/>
    <w:multiLevelType w:val="multilevel"/>
    <w:tmpl w:val="0A3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3407F14"/>
    <w:multiLevelType w:val="multilevel"/>
    <w:tmpl w:val="128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6D43955"/>
    <w:multiLevelType w:val="multilevel"/>
    <w:tmpl w:val="7AC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D1C5174"/>
    <w:multiLevelType w:val="multilevel"/>
    <w:tmpl w:val="06E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BA3BC7"/>
    <w:multiLevelType w:val="multilevel"/>
    <w:tmpl w:val="069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7149A"/>
    <w:multiLevelType w:val="multilevel"/>
    <w:tmpl w:val="F3BC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7314F"/>
    <w:multiLevelType w:val="multilevel"/>
    <w:tmpl w:val="9DA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B1535"/>
    <w:multiLevelType w:val="multilevel"/>
    <w:tmpl w:val="7A5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45893"/>
    <w:multiLevelType w:val="multilevel"/>
    <w:tmpl w:val="9C3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203D6"/>
    <w:multiLevelType w:val="multilevel"/>
    <w:tmpl w:val="D3C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776558184">
    <w:abstractNumId w:val="11"/>
  </w:num>
  <w:num w:numId="2" w16cid:durableId="587228403">
    <w:abstractNumId w:val="0"/>
  </w:num>
  <w:num w:numId="3" w16cid:durableId="384066303">
    <w:abstractNumId w:val="15"/>
  </w:num>
  <w:num w:numId="4" w16cid:durableId="1507134849">
    <w:abstractNumId w:val="6"/>
  </w:num>
  <w:num w:numId="5" w16cid:durableId="1735933578">
    <w:abstractNumId w:val="7"/>
  </w:num>
  <w:num w:numId="6" w16cid:durableId="1047295651">
    <w:abstractNumId w:val="19"/>
  </w:num>
  <w:num w:numId="7" w16cid:durableId="1921212500">
    <w:abstractNumId w:val="23"/>
  </w:num>
  <w:num w:numId="8" w16cid:durableId="1228301045">
    <w:abstractNumId w:val="33"/>
  </w:num>
  <w:num w:numId="9" w16cid:durableId="1261449784">
    <w:abstractNumId w:val="35"/>
  </w:num>
  <w:num w:numId="10" w16cid:durableId="765732515">
    <w:abstractNumId w:val="20"/>
  </w:num>
  <w:num w:numId="11" w16cid:durableId="1242981867">
    <w:abstractNumId w:val="28"/>
  </w:num>
  <w:num w:numId="12" w16cid:durableId="1530529900">
    <w:abstractNumId w:val="44"/>
  </w:num>
  <w:num w:numId="13" w16cid:durableId="1667052147">
    <w:abstractNumId w:val="16"/>
  </w:num>
  <w:num w:numId="14" w16cid:durableId="1122532062">
    <w:abstractNumId w:val="18"/>
  </w:num>
  <w:num w:numId="15" w16cid:durableId="1317957245">
    <w:abstractNumId w:val="10"/>
  </w:num>
  <w:num w:numId="16" w16cid:durableId="701126832">
    <w:abstractNumId w:val="37"/>
  </w:num>
  <w:num w:numId="17" w16cid:durableId="1088773258">
    <w:abstractNumId w:val="31"/>
  </w:num>
  <w:num w:numId="18" w16cid:durableId="259341147">
    <w:abstractNumId w:val="8"/>
  </w:num>
  <w:num w:numId="19" w16cid:durableId="257638110">
    <w:abstractNumId w:val="17"/>
  </w:num>
  <w:num w:numId="20" w16cid:durableId="771323037">
    <w:abstractNumId w:val="29"/>
  </w:num>
  <w:num w:numId="21" w16cid:durableId="472714918">
    <w:abstractNumId w:val="34"/>
  </w:num>
  <w:num w:numId="22" w16cid:durableId="703605074">
    <w:abstractNumId w:val="2"/>
  </w:num>
  <w:num w:numId="23" w16cid:durableId="777725182">
    <w:abstractNumId w:val="22"/>
  </w:num>
  <w:num w:numId="24" w16cid:durableId="799617931">
    <w:abstractNumId w:val="12"/>
  </w:num>
  <w:num w:numId="25" w16cid:durableId="2007124835">
    <w:abstractNumId w:val="1"/>
  </w:num>
  <w:num w:numId="26" w16cid:durableId="858734956">
    <w:abstractNumId w:val="36"/>
  </w:num>
  <w:num w:numId="27" w16cid:durableId="1331564718">
    <w:abstractNumId w:val="25"/>
  </w:num>
  <w:num w:numId="28" w16cid:durableId="1014310371">
    <w:abstractNumId w:val="4"/>
  </w:num>
  <w:num w:numId="29" w16cid:durableId="322273121">
    <w:abstractNumId w:val="27"/>
  </w:num>
  <w:num w:numId="30" w16cid:durableId="1762798043">
    <w:abstractNumId w:val="43"/>
  </w:num>
  <w:num w:numId="31" w16cid:durableId="1429765389">
    <w:abstractNumId w:val="7"/>
  </w:num>
  <w:num w:numId="32" w16cid:durableId="243685805">
    <w:abstractNumId w:val="42"/>
  </w:num>
  <w:num w:numId="33" w16cid:durableId="373965979">
    <w:abstractNumId w:val="5"/>
  </w:num>
  <w:num w:numId="34" w16cid:durableId="1464957538">
    <w:abstractNumId w:val="30"/>
  </w:num>
  <w:num w:numId="35" w16cid:durableId="987898754">
    <w:abstractNumId w:val="32"/>
  </w:num>
  <w:num w:numId="36" w16cid:durableId="1435905178">
    <w:abstractNumId w:val="7"/>
  </w:num>
  <w:num w:numId="37" w16cid:durableId="2072773447">
    <w:abstractNumId w:val="7"/>
  </w:num>
  <w:num w:numId="38" w16cid:durableId="854343484">
    <w:abstractNumId w:val="41"/>
  </w:num>
  <w:num w:numId="39" w16cid:durableId="292641114">
    <w:abstractNumId w:val="11"/>
  </w:num>
  <w:num w:numId="40" w16cid:durableId="2114207974">
    <w:abstractNumId w:val="11"/>
  </w:num>
  <w:num w:numId="41" w16cid:durableId="1055542771">
    <w:abstractNumId w:val="11"/>
  </w:num>
  <w:num w:numId="42" w16cid:durableId="1873807949">
    <w:abstractNumId w:val="11"/>
  </w:num>
  <w:num w:numId="43" w16cid:durableId="257756942">
    <w:abstractNumId w:val="21"/>
  </w:num>
  <w:num w:numId="44" w16cid:durableId="523641298">
    <w:abstractNumId w:val="11"/>
  </w:num>
  <w:num w:numId="45" w16cid:durableId="1001087549">
    <w:abstractNumId w:val="11"/>
  </w:num>
  <w:num w:numId="46" w16cid:durableId="1711147506">
    <w:abstractNumId w:val="11"/>
  </w:num>
  <w:num w:numId="47" w16cid:durableId="1897810995">
    <w:abstractNumId w:val="11"/>
  </w:num>
  <w:num w:numId="48" w16cid:durableId="500582549">
    <w:abstractNumId w:val="11"/>
  </w:num>
  <w:num w:numId="49" w16cid:durableId="1658264797">
    <w:abstractNumId w:val="11"/>
  </w:num>
  <w:num w:numId="50" w16cid:durableId="137652725">
    <w:abstractNumId w:val="11"/>
  </w:num>
  <w:num w:numId="51" w16cid:durableId="62990555">
    <w:abstractNumId w:val="11"/>
  </w:num>
  <w:num w:numId="52" w16cid:durableId="1757749304">
    <w:abstractNumId w:val="11"/>
  </w:num>
  <w:num w:numId="53" w16cid:durableId="1977908820">
    <w:abstractNumId w:val="11"/>
  </w:num>
  <w:num w:numId="54" w16cid:durableId="700672317">
    <w:abstractNumId w:val="11"/>
  </w:num>
  <w:num w:numId="55" w16cid:durableId="1655059712">
    <w:abstractNumId w:val="11"/>
  </w:num>
  <w:num w:numId="56" w16cid:durableId="239681143">
    <w:abstractNumId w:val="11"/>
  </w:num>
  <w:num w:numId="57" w16cid:durableId="1129282907">
    <w:abstractNumId w:val="11"/>
  </w:num>
  <w:num w:numId="58" w16cid:durableId="753672554">
    <w:abstractNumId w:val="11"/>
  </w:num>
  <w:num w:numId="59" w16cid:durableId="152377037">
    <w:abstractNumId w:val="11"/>
  </w:num>
  <w:num w:numId="60" w16cid:durableId="1742829078">
    <w:abstractNumId w:val="9"/>
  </w:num>
  <w:num w:numId="61" w16cid:durableId="147865171">
    <w:abstractNumId w:val="11"/>
  </w:num>
  <w:num w:numId="62" w16cid:durableId="1847817783">
    <w:abstractNumId w:val="11"/>
  </w:num>
  <w:num w:numId="63" w16cid:durableId="844322136">
    <w:abstractNumId w:val="11"/>
  </w:num>
  <w:num w:numId="64" w16cid:durableId="113402229">
    <w:abstractNumId w:val="11"/>
  </w:num>
  <w:num w:numId="65" w16cid:durableId="1132753014">
    <w:abstractNumId w:val="3"/>
  </w:num>
  <w:num w:numId="66" w16cid:durableId="255748901">
    <w:abstractNumId w:val="24"/>
  </w:num>
  <w:num w:numId="67" w16cid:durableId="713506274">
    <w:abstractNumId w:val="39"/>
  </w:num>
  <w:num w:numId="68" w16cid:durableId="1642886059">
    <w:abstractNumId w:val="26"/>
  </w:num>
  <w:num w:numId="69" w16cid:durableId="419066964">
    <w:abstractNumId w:val="40"/>
  </w:num>
  <w:num w:numId="70" w16cid:durableId="1398552688">
    <w:abstractNumId w:val="13"/>
  </w:num>
  <w:num w:numId="71" w16cid:durableId="293876523">
    <w:abstractNumId w:val="14"/>
  </w:num>
  <w:num w:numId="72" w16cid:durableId="1818571752">
    <w:abstractNumId w:val="11"/>
  </w:num>
  <w:num w:numId="73" w16cid:durableId="239557699">
    <w:abstractNumId w:val="11"/>
  </w:num>
  <w:num w:numId="74" w16cid:durableId="39744707">
    <w:abstractNumId w:val="11"/>
  </w:num>
  <w:num w:numId="75" w16cid:durableId="776220909">
    <w:abstractNumId w:val="11"/>
  </w:num>
  <w:num w:numId="76" w16cid:durableId="1474370903">
    <w:abstractNumId w:val="11"/>
  </w:num>
  <w:num w:numId="77" w16cid:durableId="1963684685">
    <w:abstractNumId w:val="11"/>
  </w:num>
  <w:num w:numId="78" w16cid:durableId="151071976">
    <w:abstractNumId w:val="11"/>
  </w:num>
  <w:num w:numId="79" w16cid:durableId="1767145077">
    <w:abstractNumId w:val="38"/>
  </w:num>
  <w:num w:numId="80" w16cid:durableId="183017020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4079"/>
    <w:rsid w:val="00007688"/>
    <w:rsid w:val="00010365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21A4"/>
    <w:rsid w:val="000934BA"/>
    <w:rsid w:val="00094729"/>
    <w:rsid w:val="00096EC7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18FD"/>
    <w:rsid w:val="001022D2"/>
    <w:rsid w:val="00104146"/>
    <w:rsid w:val="00105DEB"/>
    <w:rsid w:val="00106B06"/>
    <w:rsid w:val="00107C10"/>
    <w:rsid w:val="00111886"/>
    <w:rsid w:val="0011316B"/>
    <w:rsid w:val="00114580"/>
    <w:rsid w:val="001157C8"/>
    <w:rsid w:val="00116230"/>
    <w:rsid w:val="0011660F"/>
    <w:rsid w:val="001216A0"/>
    <w:rsid w:val="001223A9"/>
    <w:rsid w:val="001238DC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7222"/>
    <w:rsid w:val="001574A1"/>
    <w:rsid w:val="00160D73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0D10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4E95"/>
    <w:rsid w:val="003A546E"/>
    <w:rsid w:val="003A6337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73C7"/>
    <w:rsid w:val="00410843"/>
    <w:rsid w:val="0041094C"/>
    <w:rsid w:val="00412E47"/>
    <w:rsid w:val="00417CE4"/>
    <w:rsid w:val="004243EF"/>
    <w:rsid w:val="004319D4"/>
    <w:rsid w:val="004347A5"/>
    <w:rsid w:val="004359B7"/>
    <w:rsid w:val="00442256"/>
    <w:rsid w:val="00447629"/>
    <w:rsid w:val="00451E07"/>
    <w:rsid w:val="00455936"/>
    <w:rsid w:val="0045599D"/>
    <w:rsid w:val="00457736"/>
    <w:rsid w:val="004605D9"/>
    <w:rsid w:val="004635A7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18EB"/>
    <w:rsid w:val="004B2D41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97BAD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0FA4"/>
    <w:rsid w:val="006E2AEB"/>
    <w:rsid w:val="006E4EA7"/>
    <w:rsid w:val="006E62EB"/>
    <w:rsid w:val="006E7B7F"/>
    <w:rsid w:val="006F512D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14BE"/>
    <w:rsid w:val="007B2E9D"/>
    <w:rsid w:val="007B6E95"/>
    <w:rsid w:val="007B79AA"/>
    <w:rsid w:val="007C2693"/>
    <w:rsid w:val="007C5DA6"/>
    <w:rsid w:val="007C614B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40070"/>
    <w:rsid w:val="00840B8C"/>
    <w:rsid w:val="008416CF"/>
    <w:rsid w:val="0084418D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273"/>
    <w:rsid w:val="00955863"/>
    <w:rsid w:val="00957C73"/>
    <w:rsid w:val="00962BF3"/>
    <w:rsid w:val="0096798D"/>
    <w:rsid w:val="00967B3C"/>
    <w:rsid w:val="00970E98"/>
    <w:rsid w:val="009730DA"/>
    <w:rsid w:val="0097494B"/>
    <w:rsid w:val="0097511E"/>
    <w:rsid w:val="00977386"/>
    <w:rsid w:val="0098081B"/>
    <w:rsid w:val="0098133E"/>
    <w:rsid w:val="009863FC"/>
    <w:rsid w:val="0098708B"/>
    <w:rsid w:val="00990EAC"/>
    <w:rsid w:val="00991D11"/>
    <w:rsid w:val="0099717C"/>
    <w:rsid w:val="00997825"/>
    <w:rsid w:val="009A1448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C28"/>
    <w:rsid w:val="009C7D66"/>
    <w:rsid w:val="009D1951"/>
    <w:rsid w:val="009D477E"/>
    <w:rsid w:val="009D483E"/>
    <w:rsid w:val="009D5528"/>
    <w:rsid w:val="009D6117"/>
    <w:rsid w:val="009D69EC"/>
    <w:rsid w:val="009D6F8E"/>
    <w:rsid w:val="009E11B6"/>
    <w:rsid w:val="009E49AC"/>
    <w:rsid w:val="009F145F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487E"/>
    <w:rsid w:val="00AA50F6"/>
    <w:rsid w:val="00AA648E"/>
    <w:rsid w:val="00AB047F"/>
    <w:rsid w:val="00AB276B"/>
    <w:rsid w:val="00AB3153"/>
    <w:rsid w:val="00AB34A4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73C1"/>
    <w:rsid w:val="00AF478D"/>
    <w:rsid w:val="00AF7368"/>
    <w:rsid w:val="00AF7668"/>
    <w:rsid w:val="00B05703"/>
    <w:rsid w:val="00B06B73"/>
    <w:rsid w:val="00B10F64"/>
    <w:rsid w:val="00B125F0"/>
    <w:rsid w:val="00B24F8A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62D3F"/>
    <w:rsid w:val="00B63A5B"/>
    <w:rsid w:val="00B6451B"/>
    <w:rsid w:val="00B6574F"/>
    <w:rsid w:val="00B6663A"/>
    <w:rsid w:val="00B70F3A"/>
    <w:rsid w:val="00B7174E"/>
    <w:rsid w:val="00B775B6"/>
    <w:rsid w:val="00B82D1C"/>
    <w:rsid w:val="00B82F27"/>
    <w:rsid w:val="00B83C5A"/>
    <w:rsid w:val="00B84157"/>
    <w:rsid w:val="00B9362E"/>
    <w:rsid w:val="00B97E6E"/>
    <w:rsid w:val="00BA3D8F"/>
    <w:rsid w:val="00BA6C74"/>
    <w:rsid w:val="00BB0350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26A01"/>
    <w:rsid w:val="00C435ED"/>
    <w:rsid w:val="00C44C8B"/>
    <w:rsid w:val="00C44F52"/>
    <w:rsid w:val="00C51500"/>
    <w:rsid w:val="00C52A0D"/>
    <w:rsid w:val="00C54F79"/>
    <w:rsid w:val="00C55A81"/>
    <w:rsid w:val="00C61DF4"/>
    <w:rsid w:val="00C6209C"/>
    <w:rsid w:val="00C64FBC"/>
    <w:rsid w:val="00C70AD5"/>
    <w:rsid w:val="00C86701"/>
    <w:rsid w:val="00C876FB"/>
    <w:rsid w:val="00C8774D"/>
    <w:rsid w:val="00C92C19"/>
    <w:rsid w:val="00C9376A"/>
    <w:rsid w:val="00C937BD"/>
    <w:rsid w:val="00C93964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C3B6C"/>
    <w:rsid w:val="00CD1405"/>
    <w:rsid w:val="00CD53CD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2E0B"/>
    <w:rsid w:val="00E0593E"/>
    <w:rsid w:val="00E108D9"/>
    <w:rsid w:val="00E10D5C"/>
    <w:rsid w:val="00E134AB"/>
    <w:rsid w:val="00E208B0"/>
    <w:rsid w:val="00E2526A"/>
    <w:rsid w:val="00E26185"/>
    <w:rsid w:val="00E26720"/>
    <w:rsid w:val="00E27EF7"/>
    <w:rsid w:val="00E337F9"/>
    <w:rsid w:val="00E360B0"/>
    <w:rsid w:val="00E36DF7"/>
    <w:rsid w:val="00E41AEE"/>
    <w:rsid w:val="00E41F3E"/>
    <w:rsid w:val="00E4794F"/>
    <w:rsid w:val="00E508A7"/>
    <w:rsid w:val="00E50F28"/>
    <w:rsid w:val="00E51072"/>
    <w:rsid w:val="00E51A6E"/>
    <w:rsid w:val="00E5367F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791"/>
    <w:rsid w:val="00E97C53"/>
    <w:rsid w:val="00EA1527"/>
    <w:rsid w:val="00EA6493"/>
    <w:rsid w:val="00EA70F3"/>
    <w:rsid w:val="00EA7476"/>
    <w:rsid w:val="00EB0651"/>
    <w:rsid w:val="00EB0B1B"/>
    <w:rsid w:val="00EB1963"/>
    <w:rsid w:val="00EB1F89"/>
    <w:rsid w:val="00EB1FC2"/>
    <w:rsid w:val="00EB6A0B"/>
    <w:rsid w:val="00EC14DF"/>
    <w:rsid w:val="00EC1BB9"/>
    <w:rsid w:val="00EC2238"/>
    <w:rsid w:val="00EC2B11"/>
    <w:rsid w:val="00ED3B32"/>
    <w:rsid w:val="00ED4484"/>
    <w:rsid w:val="00ED44B1"/>
    <w:rsid w:val="00ED4D26"/>
    <w:rsid w:val="00ED5473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C57E9"/>
    <w:rsid w:val="00FC597E"/>
    <w:rsid w:val="00FC6AE0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BA3D8F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Unresolved Mention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d">
    <w:name w:val="Placeholder Text"/>
    <w:basedOn w:val="a2"/>
    <w:uiPriority w:val="99"/>
    <w:semiHidden/>
    <w:rsid w:val="00D26D9F"/>
    <w:rPr>
      <w:color w:val="666666"/>
    </w:rPr>
  </w:style>
  <w:style w:type="character" w:styleId="afe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f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0">
    <w:name w:val="Strong"/>
    <w:basedOn w:val="a2"/>
    <w:uiPriority w:val="22"/>
    <w:qFormat/>
    <w:rsid w:val="00977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42606A-D74D-4A39-BA81-C3FC412773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340</TotalTime>
  <Pages>28</Pages>
  <Words>3873</Words>
  <Characters>22080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Сахур Тун</cp:lastModifiedBy>
  <cp:revision>135</cp:revision>
  <cp:lastPrinted>2025-10-01T20:36:00Z</cp:lastPrinted>
  <dcterms:created xsi:type="dcterms:W3CDTF">2025-09-30T13:01:00Z</dcterms:created>
  <dcterms:modified xsi:type="dcterms:W3CDTF">2026-01-21T17:26:00Z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